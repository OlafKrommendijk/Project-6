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color w:val="4D322D" w:themeColor="text2"/>
          <w:spacing w:val="30"/>
          <w:sz w:val="24"/>
          <w:szCs w:val="72"/>
        </w:rPr>
        <w:id w:val="1968695419"/>
        <w:docPartObj>
          <w:docPartGallery w:val="Cover Pages"/>
          <w:docPartUnique/>
        </w:docPartObj>
      </w:sdtPr>
      <w:sdtEndPr>
        <w:rPr>
          <w:rStyle w:val="Tekenkop1"/>
          <w:rFonts w:asciiTheme="minorHAnsi" w:eastAsiaTheme="minorEastAsia" w:hAnsiTheme="minorHAnsi" w:cstheme="minorBidi"/>
          <w:caps w:val="0"/>
          <w:color w:val="auto"/>
          <w:spacing w:val="0"/>
          <w:sz w:val="21"/>
          <w:szCs w:val="21"/>
        </w:rPr>
      </w:sdtEndPr>
      <w:sdtContent>
        <w:p w14:paraId="29586984" w14:textId="77777777" w:rsidR="00153DEE" w:rsidRDefault="00153DEE">
          <w:pPr>
            <w:pStyle w:val="Geenafstand"/>
            <w:rPr>
              <w:sz w:val="24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0" wp14:anchorId="7799D0FD" wp14:editId="62F3720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7562215</wp:posOffset>
                        </wp:positionV>
                      </mc:Fallback>
                    </mc:AlternateContent>
                    <wp:extent cx="3943350" cy="1325880"/>
                    <wp:effectExtent l="0" t="0" r="0" b="5080"/>
                    <wp:wrapSquare wrapText="bothSides"/>
                    <wp:docPr id="21" name="Tekstvak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el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140A033" w14:textId="499F0BAB" w:rsidR="00153DEE" w:rsidRDefault="0086094D">
                                    <w:pPr>
                                      <w:pStyle w:val="Titel"/>
                                    </w:pPr>
                                    <w:r>
                                      <w:t>Ompa telefoons</w:t>
                                    </w:r>
                                  </w:p>
                                </w:sdtContent>
                              </w:sdt>
                              <w:p w14:paraId="474E95F9" w14:textId="77777777" w:rsidR="00153DEE" w:rsidRDefault="0067195D">
                                <w:pPr>
                                  <w:pStyle w:val="Subtitel"/>
                                </w:pPr>
                                <w:sdt>
                                  <w:sdtPr>
                                    <w:alias w:val="Subtitel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05E1">
                                      <w:t>Project 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99D0FD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1" o:spid="_x0000_s1026" type="#_x0000_t202" style="position:absolute;margin-left:0;margin-top:0;width:310.5pt;height:104.4pt;z-index:251659264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NcJ6uh1AgAAVQ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el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140A033" w14:textId="499F0BAB" w:rsidR="00153DEE" w:rsidRDefault="0086094D">
                              <w:pPr>
                                <w:pStyle w:val="Titel"/>
                              </w:pPr>
                              <w:r>
                                <w:t>Ompa telefoons</w:t>
                              </w:r>
                            </w:p>
                          </w:sdtContent>
                        </w:sdt>
                        <w:p w14:paraId="474E95F9" w14:textId="77777777" w:rsidR="00153DEE" w:rsidRDefault="0067195D">
                          <w:pPr>
                            <w:pStyle w:val="Subtitel"/>
                          </w:pPr>
                          <w:sdt>
                            <w:sdtPr>
                              <w:alias w:val="Subtitel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205E1">
                                <w:t>Project 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3FD4AD3E" w14:textId="77777777" w:rsidR="00153DEE" w:rsidRDefault="00153DEE"/>
        <w:p w14:paraId="5D06F784" w14:textId="77777777" w:rsidR="00153DEE" w:rsidRDefault="00153DEE"/>
        <w:p w14:paraId="494DE06C" w14:textId="74EB292C" w:rsidR="00153DEE" w:rsidRPr="00CA4F91" w:rsidRDefault="006205E1" w:rsidP="009125C7">
          <w:pPr>
            <w:rPr>
              <w:rStyle w:val="Tekenkop1"/>
              <w:color w:val="4D322D" w:themeColor="text2"/>
              <w:sz w:val="72"/>
              <w:szCs w:val="72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62336" behindDoc="0" locked="0" layoutInCell="1" allowOverlap="1" wp14:anchorId="306A0A40" wp14:editId="6F180A52">
                <wp:simplePos x="0" y="0"/>
                <wp:positionH relativeFrom="column">
                  <wp:posOffset>662940</wp:posOffset>
                </wp:positionH>
                <wp:positionV relativeFrom="paragraph">
                  <wp:posOffset>201930</wp:posOffset>
                </wp:positionV>
                <wp:extent cx="3922395" cy="3924300"/>
                <wp:effectExtent l="266700" t="266700" r="287655" b="285750"/>
                <wp:wrapSquare wrapText="bothSides"/>
                <wp:docPr id="22" name="Afbeelding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Afbeelding 1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22395" cy="3924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0850DA2A" wp14:editId="20CE1FC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0" b="0"/>
                    <wp:wrapSquare wrapText="bothSides"/>
                    <wp:docPr id="20" name="Tekstvak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0C6917" w14:textId="77777777" w:rsidR="00153DEE" w:rsidRDefault="0067195D">
                                <w:pPr>
                                  <w:pStyle w:val="Contactgegevens"/>
                                </w:pPr>
                                <w:sdt>
                                  <w:sdtPr>
                                    <w:alias w:val="Naam"/>
                                    <w:tag w:val=""/>
                                    <w:id w:val="-30439702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05E1">
                                      <w:t>Team Bambi</w:t>
                                    </w:r>
                                  </w:sdtContent>
                                </w:sdt>
                                <w:r w:rsidR="00153DEE">
                                  <w:t>| </w:t>
                                </w:r>
                                <w:sdt>
                                  <w:sdtPr>
                                    <w:alias w:val="Cursustitel"/>
                                    <w:tag w:val=""/>
                                    <w:id w:val="-72821993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05E1">
                                      <w:t>PICT4V1A</w:t>
                                    </w:r>
                                  </w:sdtContent>
                                </w:sdt>
                                <w:r w:rsidR="00153DEE">
                                  <w:t> | </w:t>
                                </w:r>
                                <w:sdt>
                                  <w:sdtPr>
                                    <w:alias w:val="Datum"/>
                                    <w:tag w:val=""/>
                                    <w:id w:val="203206528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5-16T00:00:00Z">
                                      <w:dateFormat w:val="d MMMM 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6205E1">
                                      <w:t>16 mei 2018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50DA2A" id="Tekstvak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" o:allowoverlap="f" filled="f" stroked="f" strokeweight=".5pt">
                    <v:textbox style="mso-fit-shape-to-text:t" inset="0,,0">
                      <w:txbxContent>
                        <w:p w14:paraId="5C0C6917" w14:textId="77777777" w:rsidR="00153DEE" w:rsidRDefault="0067195D">
                          <w:pPr>
                            <w:pStyle w:val="Contactgegevens"/>
                          </w:pPr>
                          <w:sdt>
                            <w:sdtPr>
                              <w:alias w:val="Naam"/>
                              <w:tag w:val=""/>
                              <w:id w:val="-30439702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205E1">
                                <w:t>Team Bambi</w:t>
                              </w:r>
                            </w:sdtContent>
                          </w:sdt>
                          <w:r w:rsidR="00153DEE">
                            <w:t>| </w:t>
                          </w:r>
                          <w:sdt>
                            <w:sdtPr>
                              <w:alias w:val="Cursustitel"/>
                              <w:tag w:val=""/>
                              <w:id w:val="-72821993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6205E1">
                                <w:t>PICT4V1A</w:t>
                              </w:r>
                            </w:sdtContent>
                          </w:sdt>
                          <w:r w:rsidR="00153DEE">
                            <w:t> | </w:t>
                          </w:r>
                          <w:sdt>
                            <w:sdtPr>
                              <w:alias w:val="Datum"/>
                              <w:tag w:val=""/>
                              <w:id w:val="203206528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5-16T00:00:00Z">
                                <w:dateFormat w:val="d MMMM 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205E1">
                                <w:t>16 mei 2018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9125C7">
            <w:rPr>
              <w:rStyle w:val="Tekenkop1"/>
              <w:rFonts w:asciiTheme="minorHAnsi" w:eastAsiaTheme="minorEastAsia" w:hAnsiTheme="minorHAnsi" w:cstheme="minorBidi"/>
              <w:color w:val="auto"/>
              <w:sz w:val="21"/>
              <w:szCs w:val="21"/>
            </w:rPr>
            <w:br w:type="page"/>
          </w:r>
        </w:p>
      </w:sdtContent>
    </w:sdt>
    <w:p w14:paraId="5852FC8A" w14:textId="7D560122" w:rsidR="003E0DB2" w:rsidRDefault="006205E1" w:rsidP="00CA4F91">
      <w:pPr>
        <w:pStyle w:val="Titel"/>
      </w:pPr>
      <w:r w:rsidRPr="006205E1">
        <w:lastRenderedPageBreak/>
        <w:t>Inhoudsopgave</w:t>
      </w:r>
    </w:p>
    <w:p w14:paraId="7D2A0D40" w14:textId="30C30041" w:rsidR="001A0B75" w:rsidRDefault="001A0B75" w:rsidP="001A0B75">
      <w:pPr>
        <w:pStyle w:val="Citaat"/>
        <w:ind w:left="0"/>
        <w:jc w:val="left"/>
      </w:pPr>
      <w:r>
        <w:tab/>
        <w:t>Inhoudsopgave</w:t>
      </w:r>
      <w:r>
        <w:tab/>
      </w:r>
      <w:r>
        <w:tab/>
      </w:r>
      <w:r>
        <w:tab/>
      </w:r>
      <w:r>
        <w:tab/>
      </w:r>
      <w:r>
        <w:tab/>
        <w:t xml:space="preserve">Blz. </w:t>
      </w:r>
      <w:r w:rsidR="00CA4F91">
        <w:t>1</w:t>
      </w:r>
    </w:p>
    <w:p w14:paraId="43ED847F" w14:textId="0FE5CDD8" w:rsidR="000359F0" w:rsidRPr="000359F0" w:rsidRDefault="0043554D" w:rsidP="0043554D">
      <w:pPr>
        <w:pStyle w:val="Citaat"/>
        <w:jc w:val="left"/>
      </w:pPr>
      <w:r>
        <w:t>Paginalijst</w:t>
      </w:r>
      <w:r>
        <w:tab/>
      </w:r>
      <w:r>
        <w:tab/>
      </w:r>
      <w:r>
        <w:tab/>
      </w:r>
      <w:r>
        <w:tab/>
      </w:r>
      <w:r>
        <w:tab/>
      </w:r>
      <w:r>
        <w:tab/>
        <w:t>Blz. 2</w:t>
      </w:r>
    </w:p>
    <w:p w14:paraId="3B5C4CE2" w14:textId="4521B1F4" w:rsidR="003E0DB2" w:rsidRDefault="00101A99" w:rsidP="00D1735F">
      <w:pPr>
        <w:pStyle w:val="Citaat"/>
        <w:jc w:val="left"/>
      </w:pPr>
      <w:r w:rsidRPr="001A0B75">
        <w:t>Wireframe</w:t>
      </w:r>
      <w:r w:rsidR="00287903" w:rsidRPr="001A0B75">
        <w:tab/>
      </w:r>
      <w:r w:rsidRPr="001A0B75">
        <w:tab/>
      </w:r>
      <w:r w:rsidRPr="001A0B75">
        <w:tab/>
      </w:r>
      <w:r w:rsidRPr="001A0B75">
        <w:tab/>
      </w:r>
      <w:r w:rsidR="00D1735F" w:rsidRPr="001A0B75">
        <w:tab/>
      </w:r>
      <w:r w:rsidR="00D1735F" w:rsidRPr="001A0B75">
        <w:tab/>
      </w:r>
      <w:r w:rsidRPr="001A0B75">
        <w:t xml:space="preserve">Blz. </w:t>
      </w:r>
      <w:r w:rsidR="0043554D">
        <w:t>3</w:t>
      </w:r>
    </w:p>
    <w:p w14:paraId="158F485E" w14:textId="33F9CC16" w:rsidR="001A0B75" w:rsidRDefault="001A0B75" w:rsidP="001A0B75">
      <w:pPr>
        <w:rPr>
          <w:rStyle w:val="Subtieleverwijzing"/>
        </w:rPr>
      </w:pPr>
      <w:r>
        <w:tab/>
      </w:r>
      <w:r>
        <w:tab/>
      </w:r>
      <w:r>
        <w:rPr>
          <w:rStyle w:val="Subtieleverwijzing"/>
        </w:rPr>
        <w:t>Homepage</w:t>
      </w:r>
    </w:p>
    <w:p w14:paraId="11173E76" w14:textId="5C0A9538" w:rsidR="001A0B75" w:rsidRDefault="001A0B75" w:rsidP="001A0B75">
      <w:pPr>
        <w:ind w:left="720" w:firstLine="720"/>
        <w:rPr>
          <w:rStyle w:val="Subtieleverwijzing"/>
        </w:rPr>
      </w:pPr>
      <w:r>
        <w:rPr>
          <w:rStyle w:val="Subtieleverwijzing"/>
        </w:rPr>
        <w:t>Informatie</w:t>
      </w:r>
    </w:p>
    <w:p w14:paraId="1D0B7DE8" w14:textId="1DC0CED0" w:rsidR="001A0B75" w:rsidRDefault="001A0B75" w:rsidP="001A0B75">
      <w:pPr>
        <w:ind w:left="720" w:firstLine="720"/>
        <w:rPr>
          <w:rStyle w:val="Subtieleverwijzing"/>
        </w:rPr>
      </w:pPr>
      <w:r>
        <w:rPr>
          <w:rStyle w:val="Subtieleverwijzing"/>
        </w:rPr>
        <w:t>Producten</w:t>
      </w:r>
    </w:p>
    <w:p w14:paraId="08CAB8B7" w14:textId="0664133E" w:rsidR="001A0B75" w:rsidRDefault="001A0B75" w:rsidP="001A0B75">
      <w:pPr>
        <w:ind w:left="720" w:firstLine="720"/>
        <w:rPr>
          <w:rStyle w:val="Subtieleverwijzing"/>
        </w:rPr>
      </w:pPr>
      <w:r>
        <w:rPr>
          <w:rStyle w:val="Subtieleverwijzing"/>
        </w:rPr>
        <w:t>Contact</w:t>
      </w:r>
    </w:p>
    <w:p w14:paraId="4842EC7E" w14:textId="06630D35" w:rsidR="001A0B75" w:rsidRDefault="001A0B75" w:rsidP="0064596C">
      <w:pPr>
        <w:pStyle w:val="Citaat"/>
        <w:jc w:val="left"/>
        <w:rPr>
          <w:rStyle w:val="Subtieleverwijzing"/>
          <w:smallCaps w:val="0"/>
          <w:color w:val="993D21" w:themeColor="accent3" w:themeShade="BF"/>
          <w:u w:val="none"/>
        </w:rPr>
      </w:pPr>
      <w:r>
        <w:rPr>
          <w:rStyle w:val="Subtieleverwijzing"/>
          <w:smallCaps w:val="0"/>
          <w:color w:val="993D21" w:themeColor="accent3" w:themeShade="BF"/>
          <w:u w:val="none"/>
        </w:rPr>
        <w:t>Wireframe</w:t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  <w:t xml:space="preserve">Blz. </w:t>
      </w:r>
      <w:r w:rsidR="0043554D">
        <w:rPr>
          <w:rStyle w:val="Subtieleverwijzing"/>
          <w:smallCaps w:val="0"/>
          <w:color w:val="993D21" w:themeColor="accent3" w:themeShade="BF"/>
          <w:u w:val="none"/>
        </w:rPr>
        <w:t>4</w:t>
      </w:r>
    </w:p>
    <w:p w14:paraId="01E3D491" w14:textId="0DB94A87" w:rsidR="0064596C" w:rsidRDefault="0064596C" w:rsidP="0064596C">
      <w:pPr>
        <w:rPr>
          <w:rStyle w:val="Subtieleverwijzing"/>
        </w:rPr>
      </w:pPr>
      <w:r>
        <w:tab/>
      </w:r>
      <w:r>
        <w:tab/>
      </w:r>
      <w:r>
        <w:rPr>
          <w:rStyle w:val="Subtieleverwijzing"/>
        </w:rPr>
        <w:t>Contact verstuurd</w:t>
      </w:r>
    </w:p>
    <w:p w14:paraId="186CE32E" w14:textId="6EDA7989" w:rsidR="0064596C" w:rsidRDefault="0064596C" w:rsidP="0064596C">
      <w:pPr>
        <w:rPr>
          <w:rStyle w:val="Subtieleverwijzing"/>
        </w:rPr>
      </w:pPr>
      <w:r w:rsidRPr="0064596C">
        <w:rPr>
          <w:rStyle w:val="Subtielebenadrukking"/>
        </w:rPr>
        <w:tab/>
      </w:r>
      <w:r w:rsidRPr="0064596C">
        <w:rPr>
          <w:rStyle w:val="Subtielebenadrukking"/>
        </w:rPr>
        <w:tab/>
      </w:r>
      <w:r>
        <w:rPr>
          <w:rStyle w:val="Subtieleverwijzing"/>
        </w:rPr>
        <w:t>Inlogpagina</w:t>
      </w:r>
    </w:p>
    <w:p w14:paraId="4E756764" w14:textId="02AB9335" w:rsidR="0064596C" w:rsidRDefault="0064596C" w:rsidP="0064596C">
      <w:pPr>
        <w:rPr>
          <w:rStyle w:val="Subtieleverwijzing"/>
        </w:rPr>
      </w:pPr>
      <w:r w:rsidRPr="0064596C">
        <w:rPr>
          <w:rStyle w:val="Subtieleverwijzing"/>
          <w:u w:val="none"/>
        </w:rPr>
        <w:tab/>
      </w:r>
      <w:r w:rsidRPr="0064596C">
        <w:rPr>
          <w:rStyle w:val="Subtieleverwijzing"/>
          <w:u w:val="none"/>
        </w:rPr>
        <w:tab/>
      </w:r>
      <w:r>
        <w:rPr>
          <w:rStyle w:val="Subtieleverwijzing"/>
        </w:rPr>
        <w:t>Klantenpagina</w:t>
      </w:r>
    </w:p>
    <w:p w14:paraId="0B3AFE05" w14:textId="66001BF6" w:rsidR="0064596C" w:rsidRPr="0064596C" w:rsidRDefault="0064596C" w:rsidP="0064596C">
      <w:pPr>
        <w:rPr>
          <w:rStyle w:val="Subtieleverwijzing"/>
        </w:rPr>
      </w:pPr>
      <w:r w:rsidRPr="0064596C">
        <w:rPr>
          <w:rStyle w:val="Subtieleverwijzing"/>
          <w:u w:val="none"/>
        </w:rPr>
        <w:tab/>
      </w:r>
      <w:r w:rsidRPr="0064596C">
        <w:rPr>
          <w:rStyle w:val="Subtieleverwijzing"/>
          <w:u w:val="none"/>
        </w:rPr>
        <w:tab/>
      </w:r>
      <w:r>
        <w:rPr>
          <w:rStyle w:val="Subtieleverwijzing"/>
        </w:rPr>
        <w:t>Personeel</w:t>
      </w:r>
    </w:p>
    <w:p w14:paraId="2DF906BB" w14:textId="584AAD05" w:rsidR="0064596C" w:rsidRDefault="003E0DB2" w:rsidP="00D1735F">
      <w:pPr>
        <w:pStyle w:val="Citaat"/>
        <w:jc w:val="left"/>
      </w:pPr>
      <w:r w:rsidRPr="001A0B75">
        <w:t>Mockup</w:t>
      </w:r>
      <w:r w:rsidR="00287903" w:rsidRPr="001A0B75">
        <w:tab/>
      </w:r>
      <w:r w:rsidRPr="001A0B75">
        <w:tab/>
      </w:r>
      <w:r w:rsidRPr="001A0B75">
        <w:tab/>
      </w:r>
      <w:r w:rsidRPr="001A0B75">
        <w:tab/>
      </w:r>
      <w:r w:rsidR="00D1735F" w:rsidRPr="001A0B75">
        <w:tab/>
      </w:r>
      <w:r w:rsidR="00D1735F" w:rsidRPr="001A0B75">
        <w:tab/>
      </w:r>
      <w:r w:rsidRPr="001A0B75">
        <w:t xml:space="preserve">Blz. </w:t>
      </w:r>
      <w:r w:rsidR="0043554D">
        <w:t>5</w:t>
      </w:r>
    </w:p>
    <w:p w14:paraId="3405973A" w14:textId="0B7BD63E" w:rsidR="0064596C" w:rsidRDefault="0064596C" w:rsidP="0064596C">
      <w:pPr>
        <w:rPr>
          <w:rStyle w:val="Subtieleverwijzing"/>
        </w:rPr>
      </w:pPr>
      <w:r>
        <w:tab/>
      </w:r>
      <w:r>
        <w:tab/>
      </w:r>
      <w:r>
        <w:rPr>
          <w:rStyle w:val="Subtieleverwijzing"/>
        </w:rPr>
        <w:t>Homepage</w:t>
      </w:r>
    </w:p>
    <w:p w14:paraId="55876DB3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Informatie</w:t>
      </w:r>
    </w:p>
    <w:p w14:paraId="47885FDE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Producten</w:t>
      </w:r>
    </w:p>
    <w:p w14:paraId="55D29A71" w14:textId="27545C11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Contact</w:t>
      </w:r>
    </w:p>
    <w:p w14:paraId="00ECCEF0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Contact verstuurd</w:t>
      </w:r>
    </w:p>
    <w:p w14:paraId="17CB80E4" w14:textId="751C6B0A" w:rsidR="0064596C" w:rsidRDefault="0064596C" w:rsidP="0064596C">
      <w:pPr>
        <w:rPr>
          <w:rStyle w:val="Subtieleverwijzing"/>
        </w:rPr>
      </w:pPr>
      <w:r w:rsidRPr="0064596C">
        <w:rPr>
          <w:rStyle w:val="Subtielebenadrukking"/>
        </w:rPr>
        <w:tab/>
      </w:r>
      <w:r w:rsidRPr="0064596C">
        <w:rPr>
          <w:rStyle w:val="Subtielebenadrukking"/>
        </w:rPr>
        <w:tab/>
      </w:r>
      <w:r>
        <w:rPr>
          <w:rStyle w:val="Subtieleverwijzing"/>
        </w:rPr>
        <w:t>Inlogpagina</w:t>
      </w:r>
    </w:p>
    <w:p w14:paraId="5E435D86" w14:textId="3F6EF82F" w:rsidR="0064596C" w:rsidRDefault="0064596C" w:rsidP="0064596C">
      <w:pPr>
        <w:pStyle w:val="Citaat"/>
        <w:ind w:left="0" w:firstLine="720"/>
        <w:jc w:val="left"/>
        <w:rPr>
          <w:rStyle w:val="Subtieleverwijzing"/>
          <w:smallCaps w:val="0"/>
          <w:color w:val="993D21" w:themeColor="accent3" w:themeShade="BF"/>
          <w:u w:val="none"/>
        </w:rPr>
      </w:pPr>
      <w:r w:rsidRPr="0064596C">
        <w:rPr>
          <w:rStyle w:val="Subtieleverwijzing"/>
          <w:smallCaps w:val="0"/>
          <w:color w:val="993D21" w:themeColor="accent3" w:themeShade="BF"/>
          <w:u w:val="none"/>
        </w:rPr>
        <w:t>Mockup</w:t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  <w:t xml:space="preserve">Blz. </w:t>
      </w:r>
      <w:r w:rsidR="0043554D">
        <w:rPr>
          <w:rStyle w:val="Subtieleverwijzing"/>
          <w:smallCaps w:val="0"/>
          <w:color w:val="993D21" w:themeColor="accent3" w:themeShade="BF"/>
          <w:u w:val="none"/>
        </w:rPr>
        <w:t>6</w:t>
      </w:r>
    </w:p>
    <w:p w14:paraId="2FF029D5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Klantenpagina</w:t>
      </w:r>
    </w:p>
    <w:p w14:paraId="2B81A772" w14:textId="5D64DEBD" w:rsidR="0064596C" w:rsidRDefault="0064596C" w:rsidP="0064596C">
      <w:pPr>
        <w:rPr>
          <w:rStyle w:val="Subtieleverwijzing"/>
        </w:rPr>
      </w:pPr>
      <w:r w:rsidRPr="0064596C">
        <w:rPr>
          <w:rStyle w:val="Subtieleverwijzing"/>
          <w:u w:val="none"/>
        </w:rPr>
        <w:tab/>
      </w:r>
      <w:r w:rsidRPr="0064596C">
        <w:rPr>
          <w:rStyle w:val="Subtieleverwijzing"/>
          <w:u w:val="none"/>
        </w:rPr>
        <w:tab/>
      </w:r>
      <w:r>
        <w:rPr>
          <w:rStyle w:val="Subtieleverwijzing"/>
        </w:rPr>
        <w:t>Personeel</w:t>
      </w:r>
    </w:p>
    <w:p w14:paraId="01C1EF47" w14:textId="2C3E5562" w:rsidR="0067195D" w:rsidRDefault="000359F0" w:rsidP="000359F0">
      <w:pPr>
        <w:pStyle w:val="Citaat"/>
        <w:jc w:val="left"/>
        <w:rPr>
          <w:rStyle w:val="Subtieleverwijzing"/>
          <w:smallCaps w:val="0"/>
          <w:color w:val="993D21" w:themeColor="accent3" w:themeShade="BF"/>
          <w:u w:val="none"/>
        </w:rPr>
      </w:pPr>
      <w:r w:rsidRPr="000359F0">
        <w:rPr>
          <w:rStyle w:val="Subtieleverwijzing"/>
          <w:smallCaps w:val="0"/>
          <w:color w:val="993D21" w:themeColor="accent3" w:themeShade="BF"/>
          <w:u w:val="none"/>
        </w:rPr>
        <w:t>Formulier</w:t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  <w:t xml:space="preserve">Blz. </w:t>
      </w:r>
      <w:r w:rsidR="0043554D">
        <w:rPr>
          <w:rStyle w:val="Subtieleverwijzing"/>
          <w:smallCaps w:val="0"/>
          <w:color w:val="993D21" w:themeColor="accent3" w:themeShade="BF"/>
          <w:u w:val="none"/>
        </w:rPr>
        <w:t>7</w:t>
      </w:r>
    </w:p>
    <w:p w14:paraId="6E5E6D5C" w14:textId="77777777" w:rsidR="0067195D" w:rsidRDefault="0067195D">
      <w:pPr>
        <w:rPr>
          <w:rStyle w:val="Subtieleverwijzing"/>
          <w:i/>
          <w:iCs/>
          <w:smallCaps w:val="0"/>
          <w:color w:val="993D21" w:themeColor="accent3" w:themeShade="BF"/>
          <w:sz w:val="24"/>
          <w:szCs w:val="24"/>
          <w:u w:val="none"/>
        </w:rPr>
      </w:pPr>
      <w:r>
        <w:rPr>
          <w:rStyle w:val="Subtieleverwijzing"/>
          <w:smallCaps w:val="0"/>
          <w:color w:val="993D21" w:themeColor="accent3" w:themeShade="BF"/>
          <w:u w:val="none"/>
        </w:rPr>
        <w:br w:type="page"/>
      </w:r>
    </w:p>
    <w:p w14:paraId="266C8530" w14:textId="65410A01" w:rsidR="000359F0" w:rsidRPr="0067195D" w:rsidRDefault="0067195D" w:rsidP="0067195D">
      <w:pPr>
        <w:pStyle w:val="Titel"/>
        <w:rPr>
          <w:rStyle w:val="Subtieleverwijzing"/>
          <w:smallCaps w:val="0"/>
          <w:color w:val="auto"/>
          <w:u w:val="none"/>
        </w:rPr>
      </w:pPr>
      <w:r w:rsidRPr="0067195D">
        <w:rPr>
          <w:rStyle w:val="Subtieleverwijzing"/>
          <w:smallCaps w:val="0"/>
          <w:color w:val="auto"/>
          <w:u w:val="none"/>
        </w:rPr>
        <w:lastRenderedPageBreak/>
        <w:t>paginalijst</w:t>
      </w:r>
    </w:p>
    <w:p w14:paraId="600EBF05" w14:textId="5909D0A5" w:rsidR="000359F0" w:rsidRPr="000359F0" w:rsidRDefault="000359F0" w:rsidP="000359F0"/>
    <w:p w14:paraId="701AD3B6" w14:textId="0B29C319" w:rsidR="006205E1" w:rsidRPr="001A0B75" w:rsidRDefault="0067195D" w:rsidP="0064596C">
      <w:pPr>
        <w:pStyle w:val="Citaat"/>
        <w:ind w:left="0"/>
        <w:jc w:val="lef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6650BDD" wp14:editId="31831D0F">
            <wp:simplePos x="0" y="0"/>
            <wp:positionH relativeFrom="column">
              <wp:posOffset>-1143000</wp:posOffset>
            </wp:positionH>
            <wp:positionV relativeFrom="paragraph">
              <wp:posOffset>956310</wp:posOffset>
            </wp:positionV>
            <wp:extent cx="7617546" cy="2066925"/>
            <wp:effectExtent l="0" t="0" r="2540" b="0"/>
            <wp:wrapThrough wrapText="bothSides">
              <wp:wrapPolygon edited="0">
                <wp:start x="0" y="0"/>
                <wp:lineTo x="0" y="21301"/>
                <wp:lineTo x="21553" y="21301"/>
                <wp:lineTo x="21553" y="0"/>
                <wp:lineTo x="0" y="0"/>
              </wp:wrapPolygon>
            </wp:wrapThrough>
            <wp:docPr id="178" name="Afbeelding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7546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5E1" w:rsidRPr="001A0B75">
        <w:br w:type="page"/>
      </w:r>
      <w:bookmarkStart w:id="0" w:name="_GoBack"/>
      <w:bookmarkEnd w:id="0"/>
    </w:p>
    <w:p w14:paraId="5038D74A" w14:textId="787E4B93" w:rsidR="006205E1" w:rsidRDefault="00260FB2" w:rsidP="006205E1">
      <w:pPr>
        <w:pStyle w:val="Titel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52A814B" wp14:editId="1293CAD5">
            <wp:simplePos x="0" y="0"/>
            <wp:positionH relativeFrom="column">
              <wp:posOffset>2834005</wp:posOffset>
            </wp:positionH>
            <wp:positionV relativeFrom="paragraph">
              <wp:posOffset>974090</wp:posOffset>
            </wp:positionV>
            <wp:extent cx="3108960" cy="2852420"/>
            <wp:effectExtent l="0" t="0" r="0" b="5080"/>
            <wp:wrapThrough wrapText="bothSides">
              <wp:wrapPolygon edited="0">
                <wp:start x="0" y="0"/>
                <wp:lineTo x="0" y="21494"/>
                <wp:lineTo x="21441" y="21494"/>
                <wp:lineTo x="21441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594C7D4" wp14:editId="4873CD09">
            <wp:simplePos x="0" y="0"/>
            <wp:positionH relativeFrom="column">
              <wp:posOffset>-501650</wp:posOffset>
            </wp:positionH>
            <wp:positionV relativeFrom="paragraph">
              <wp:posOffset>976630</wp:posOffset>
            </wp:positionV>
            <wp:extent cx="3108960" cy="2851785"/>
            <wp:effectExtent l="0" t="0" r="0" b="5715"/>
            <wp:wrapThrough wrapText="bothSides">
              <wp:wrapPolygon edited="0">
                <wp:start x="0" y="0"/>
                <wp:lineTo x="0" y="21499"/>
                <wp:lineTo x="21441" y="21499"/>
                <wp:lineTo x="21441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Wireframe</w:t>
      </w:r>
    </w:p>
    <w:p w14:paraId="2AF956BB" w14:textId="1FDDF88C" w:rsidR="00783D4E" w:rsidRDefault="008F32A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94D878" wp14:editId="6A110367">
                <wp:simplePos x="0" y="0"/>
                <wp:positionH relativeFrom="column">
                  <wp:posOffset>3505200</wp:posOffset>
                </wp:positionH>
                <wp:positionV relativeFrom="paragraph">
                  <wp:posOffset>6407785</wp:posOffset>
                </wp:positionV>
                <wp:extent cx="914400" cy="254000"/>
                <wp:effectExtent l="0" t="0" r="8255" b="0"/>
                <wp:wrapNone/>
                <wp:docPr id="13" name="Tekstva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91DEE" w14:textId="63C51C9B" w:rsidR="008F32AF" w:rsidRDefault="008F32AF" w:rsidP="008F32AF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4D878" id="Tekstvak 13" o:spid="_x0000_s1028" type="#_x0000_t202" style="position:absolute;margin-left:276pt;margin-top:504.55pt;width:1in;height:20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" fillcolor="white [3201]" stroked="f" strokeweight=".5pt">
                <v:textbox>
                  <w:txbxContent>
                    <w:p w14:paraId="32591DEE" w14:textId="63C51C9B" w:rsidR="008F32AF" w:rsidRDefault="008F32AF" w:rsidP="008F32AF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98660F" wp14:editId="440246BA">
                <wp:simplePos x="0" y="0"/>
                <wp:positionH relativeFrom="column">
                  <wp:posOffset>-368300</wp:posOffset>
                </wp:positionH>
                <wp:positionV relativeFrom="paragraph">
                  <wp:posOffset>6407785</wp:posOffset>
                </wp:positionV>
                <wp:extent cx="914400" cy="254000"/>
                <wp:effectExtent l="0" t="0" r="8255" b="0"/>
                <wp:wrapNone/>
                <wp:docPr id="6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2D62C1" w14:textId="067BF368" w:rsidR="008F32AF" w:rsidRDefault="008F32AF">
                            <w:r>
                              <w:t>Producten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8660F" id="Tekstvak 6" o:spid="_x0000_s1029" type="#_x0000_t202" style="position:absolute;margin-left:-29pt;margin-top:504.55pt;width:1in;height:20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" fillcolor="white [3201]" stroked="f" strokeweight=".5pt">
                <v:textbox>
                  <w:txbxContent>
                    <w:p w14:paraId="3F2D62C1" w14:textId="067BF368" w:rsidR="008F32AF" w:rsidRDefault="008F32AF">
                      <w:r>
                        <w:t>Producten</w:t>
                      </w:r>
                    </w:p>
                  </w:txbxContent>
                </v:textbox>
              </v:shape>
            </w:pict>
          </mc:Fallback>
        </mc:AlternateContent>
      </w:r>
      <w:r w:rsidR="00A32B64">
        <w:rPr>
          <w:noProof/>
        </w:rPr>
        <w:drawing>
          <wp:anchor distT="0" distB="0" distL="114300" distR="114300" simplePos="0" relativeHeight="251667456" behindDoc="0" locked="0" layoutInCell="1" allowOverlap="1" wp14:anchorId="11521379" wp14:editId="09E1C579">
            <wp:simplePos x="0" y="0"/>
            <wp:positionH relativeFrom="column">
              <wp:posOffset>2834640</wp:posOffset>
            </wp:positionH>
            <wp:positionV relativeFrom="paragraph">
              <wp:posOffset>3278505</wp:posOffset>
            </wp:positionV>
            <wp:extent cx="3108960" cy="2882900"/>
            <wp:effectExtent l="0" t="0" r="0" b="0"/>
            <wp:wrapThrough wrapText="bothSides">
              <wp:wrapPolygon edited="0">
                <wp:start x="0" y="0"/>
                <wp:lineTo x="0" y="21410"/>
                <wp:lineTo x="21441" y="21410"/>
                <wp:lineTo x="21441" y="0"/>
                <wp:lineTo x="0" y="0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0FB2">
        <w:rPr>
          <w:noProof/>
        </w:rPr>
        <w:drawing>
          <wp:anchor distT="0" distB="0" distL="114300" distR="114300" simplePos="0" relativeHeight="251664384" behindDoc="0" locked="0" layoutInCell="1" allowOverlap="1" wp14:anchorId="4E771CF2" wp14:editId="556BFC84">
            <wp:simplePos x="0" y="0"/>
            <wp:positionH relativeFrom="column">
              <wp:posOffset>-501650</wp:posOffset>
            </wp:positionH>
            <wp:positionV relativeFrom="paragraph">
              <wp:posOffset>3282315</wp:posOffset>
            </wp:positionV>
            <wp:extent cx="3108960" cy="2882900"/>
            <wp:effectExtent l="0" t="0" r="0" b="0"/>
            <wp:wrapThrough wrapText="bothSides">
              <wp:wrapPolygon edited="0">
                <wp:start x="0" y="0"/>
                <wp:lineTo x="0" y="21410"/>
                <wp:lineTo x="21441" y="21410"/>
                <wp:lineTo x="21441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Home Page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Informatie</w:t>
      </w:r>
      <w:r w:rsidR="00783D4E">
        <w:br w:type="page"/>
      </w:r>
    </w:p>
    <w:p w14:paraId="1348B1F7" w14:textId="5DA21582" w:rsidR="008F32AF" w:rsidRDefault="002C5F9B" w:rsidP="000D6E6E">
      <w:pPr>
        <w:pStyle w:val="Titel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9FC2019" wp14:editId="15181DC9">
            <wp:simplePos x="0" y="0"/>
            <wp:positionH relativeFrom="column">
              <wp:posOffset>2838450</wp:posOffset>
            </wp:positionH>
            <wp:positionV relativeFrom="paragraph">
              <wp:posOffset>1042035</wp:posOffset>
            </wp:positionV>
            <wp:extent cx="3131185" cy="2882900"/>
            <wp:effectExtent l="0" t="0" r="0" b="0"/>
            <wp:wrapThrough wrapText="bothSides">
              <wp:wrapPolygon edited="0">
                <wp:start x="0" y="0"/>
                <wp:lineTo x="0" y="21410"/>
                <wp:lineTo x="21420" y="21410"/>
                <wp:lineTo x="21420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1D3CAAF" wp14:editId="1402BAD9">
            <wp:simplePos x="0" y="0"/>
            <wp:positionH relativeFrom="column">
              <wp:posOffset>-638810</wp:posOffset>
            </wp:positionH>
            <wp:positionV relativeFrom="paragraph">
              <wp:posOffset>1041400</wp:posOffset>
            </wp:positionV>
            <wp:extent cx="3114675" cy="2882900"/>
            <wp:effectExtent l="0" t="0" r="9525" b="0"/>
            <wp:wrapThrough wrapText="bothSides">
              <wp:wrapPolygon edited="0">
                <wp:start x="0" y="0"/>
                <wp:lineTo x="0" y="21410"/>
                <wp:lineTo x="21534" y="21410"/>
                <wp:lineTo x="21534" y="0"/>
                <wp:lineTo x="0" y="0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C65FB4F" wp14:editId="30049987">
            <wp:simplePos x="0" y="0"/>
            <wp:positionH relativeFrom="column">
              <wp:posOffset>2842895</wp:posOffset>
            </wp:positionH>
            <wp:positionV relativeFrom="paragraph">
              <wp:posOffset>4292600</wp:posOffset>
            </wp:positionV>
            <wp:extent cx="3088005" cy="2867660"/>
            <wp:effectExtent l="0" t="0" r="0" b="8890"/>
            <wp:wrapThrough wrapText="bothSides">
              <wp:wrapPolygon edited="0">
                <wp:start x="0" y="0"/>
                <wp:lineTo x="0" y="21523"/>
                <wp:lineTo x="21453" y="21523"/>
                <wp:lineTo x="21453" y="0"/>
                <wp:lineTo x="0" y="0"/>
              </wp:wrapPolygon>
            </wp:wrapThrough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410">
        <w:rPr>
          <w:noProof/>
        </w:rPr>
        <w:drawing>
          <wp:anchor distT="0" distB="0" distL="114300" distR="114300" simplePos="0" relativeHeight="251671552" behindDoc="0" locked="0" layoutInCell="1" allowOverlap="1" wp14:anchorId="4DC35EE0" wp14:editId="720A39B7">
            <wp:simplePos x="0" y="0"/>
            <wp:positionH relativeFrom="column">
              <wp:posOffset>-621665</wp:posOffset>
            </wp:positionH>
            <wp:positionV relativeFrom="paragraph">
              <wp:posOffset>4292600</wp:posOffset>
            </wp:positionV>
            <wp:extent cx="3096260" cy="2867660"/>
            <wp:effectExtent l="0" t="0" r="8890" b="8890"/>
            <wp:wrapThrough wrapText="bothSides">
              <wp:wrapPolygon edited="0">
                <wp:start x="0" y="0"/>
                <wp:lineTo x="0" y="21523"/>
                <wp:lineTo x="21529" y="21523"/>
                <wp:lineTo x="21529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Wireframe</w:t>
      </w:r>
    </w:p>
    <w:p w14:paraId="743EE8B4" w14:textId="3E9CBCC1" w:rsidR="008F32AF" w:rsidRPr="008F32AF" w:rsidRDefault="003F1CD5" w:rsidP="008F32AF">
      <w:r>
        <w:t>Contact verstuurd</w:t>
      </w:r>
      <w:r>
        <w:tab/>
      </w:r>
      <w:r>
        <w:tab/>
      </w:r>
      <w:r>
        <w:tab/>
      </w:r>
      <w:r>
        <w:tab/>
      </w:r>
      <w:r>
        <w:tab/>
      </w:r>
      <w:r>
        <w:tab/>
        <w:t>Inlogpagina</w:t>
      </w:r>
    </w:p>
    <w:p w14:paraId="338DD586" w14:textId="77777777" w:rsidR="008F32AF" w:rsidRPr="008F32AF" w:rsidRDefault="008F32AF" w:rsidP="008F32AF"/>
    <w:p w14:paraId="1DC760EC" w14:textId="5049CCDD" w:rsidR="008F32AF" w:rsidRPr="008F32AF" w:rsidRDefault="00C95DD4" w:rsidP="00C95DD4">
      <w:r>
        <w:t>Klantenpagina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Personeel</w:t>
      </w:r>
      <w:r w:rsidR="008F32A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5EC843" wp14:editId="5935709B">
                <wp:simplePos x="0" y="0"/>
                <wp:positionH relativeFrom="column">
                  <wp:posOffset>0</wp:posOffset>
                </wp:positionH>
                <wp:positionV relativeFrom="paragraph">
                  <wp:posOffset>2929255</wp:posOffset>
                </wp:positionV>
                <wp:extent cx="914400" cy="254000"/>
                <wp:effectExtent l="0" t="0" r="8255" b="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D8E826" w14:textId="71288F0C" w:rsidR="008F32AF" w:rsidRDefault="00337D03" w:rsidP="008F32AF">
                            <w:r>
                              <w:t>Contact verstuurd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C843" id="Tekstvak 14" o:spid="_x0000_s1030" type="#_x0000_t202" style="position:absolute;margin-left:0;margin-top:230.65pt;width:1in;height:20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" fillcolor="white [3201]" stroked="f" strokeweight=".5pt">
                <v:textbox>
                  <w:txbxContent>
                    <w:p w14:paraId="0AD8E826" w14:textId="71288F0C" w:rsidR="008F32AF" w:rsidRDefault="00337D03" w:rsidP="008F32AF">
                      <w:r>
                        <w:t>Contact verstuurd</w:t>
                      </w:r>
                    </w:p>
                  </w:txbxContent>
                </v:textbox>
              </v:shape>
            </w:pict>
          </mc:Fallback>
        </mc:AlternateContent>
      </w:r>
    </w:p>
    <w:p w14:paraId="55B165CA" w14:textId="593E7B77" w:rsidR="008F32AF" w:rsidRPr="008F32AF" w:rsidRDefault="008E6469" w:rsidP="008F32A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0F0313" wp14:editId="20F98AC4">
                <wp:simplePos x="0" y="0"/>
                <wp:positionH relativeFrom="column">
                  <wp:posOffset>3797300</wp:posOffset>
                </wp:positionH>
                <wp:positionV relativeFrom="paragraph">
                  <wp:posOffset>3056890</wp:posOffset>
                </wp:positionV>
                <wp:extent cx="914400" cy="254000"/>
                <wp:effectExtent l="0" t="0" r="8255" b="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82868E" w14:textId="6AA88130" w:rsidR="008E6469" w:rsidRDefault="007B1FCB" w:rsidP="008E6469">
                            <w:r>
                              <w:t>Personeel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F0313" id="Tekstvak 16" o:spid="_x0000_s1031" type="#_x0000_t202" style="position:absolute;margin-left:299pt;margin-top:240.7pt;width:1in;height:20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" fillcolor="white [3201]" stroked="f" strokeweight=".5pt">
                <v:textbox>
                  <w:txbxContent>
                    <w:p w14:paraId="1D82868E" w14:textId="6AA88130" w:rsidR="008E6469" w:rsidRDefault="007B1FCB" w:rsidP="008E6469">
                      <w:r>
                        <w:t>Personeel</w:t>
                      </w:r>
                    </w:p>
                  </w:txbxContent>
                </v:textbox>
              </v:shape>
            </w:pict>
          </mc:Fallback>
        </mc:AlternateContent>
      </w:r>
      <w:r w:rsidR="00B4777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E79719" wp14:editId="2CA46286">
                <wp:simplePos x="0" y="0"/>
                <wp:positionH relativeFrom="column">
                  <wp:posOffset>127000</wp:posOffset>
                </wp:positionH>
                <wp:positionV relativeFrom="paragraph">
                  <wp:posOffset>3070225</wp:posOffset>
                </wp:positionV>
                <wp:extent cx="914400" cy="254000"/>
                <wp:effectExtent l="0" t="0" r="8255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04AF3A" w14:textId="2A83CDFF" w:rsidR="00337D03" w:rsidRDefault="008E6469" w:rsidP="00337D03">
                            <w:r>
                              <w:t>Klantenpagina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79719" id="Tekstvak 15" o:spid="_x0000_s1032" type="#_x0000_t202" style="position:absolute;margin-left:10pt;margin-top:241.75pt;width:1in;height:20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" fillcolor="white [3201]" stroked="f" strokeweight=".5pt">
                <v:textbox>
                  <w:txbxContent>
                    <w:p w14:paraId="3C04AF3A" w14:textId="2A83CDFF" w:rsidR="00337D03" w:rsidRDefault="008E6469" w:rsidP="00337D03">
                      <w:r>
                        <w:t>Klantenpagina</w:t>
                      </w:r>
                    </w:p>
                  </w:txbxContent>
                </v:textbox>
              </v:shape>
            </w:pict>
          </mc:Fallback>
        </mc:AlternateContent>
      </w:r>
    </w:p>
    <w:p w14:paraId="1277EE11" w14:textId="40C09EC7" w:rsidR="008F32AF" w:rsidRPr="008F32AF" w:rsidRDefault="008F32AF" w:rsidP="008F32AF"/>
    <w:p w14:paraId="4F1AA2A7" w14:textId="615BAB1A" w:rsidR="008F32AF" w:rsidRPr="008F32AF" w:rsidRDefault="000D6E6E" w:rsidP="000D6E6E">
      <w:pPr>
        <w:pStyle w:val="Titel"/>
      </w:pPr>
      <w:r>
        <w:lastRenderedPageBreak/>
        <w:t>Mockup</w:t>
      </w:r>
    </w:p>
    <w:p w14:paraId="390DB143" w14:textId="5584B729" w:rsidR="008F32AF" w:rsidRPr="008F32AF" w:rsidRDefault="00351661" w:rsidP="008F32AF">
      <w:r>
        <w:rPr>
          <w:noProof/>
        </w:rPr>
        <w:drawing>
          <wp:anchor distT="0" distB="0" distL="114300" distR="114300" simplePos="0" relativeHeight="251682816" behindDoc="0" locked="0" layoutInCell="1" allowOverlap="1" wp14:anchorId="01BD3895" wp14:editId="6D56C45A">
            <wp:simplePos x="0" y="0"/>
            <wp:positionH relativeFrom="column">
              <wp:posOffset>2694759</wp:posOffset>
            </wp:positionH>
            <wp:positionV relativeFrom="paragraph">
              <wp:posOffset>205740</wp:posOffset>
            </wp:positionV>
            <wp:extent cx="3723640" cy="2013585"/>
            <wp:effectExtent l="0" t="0" r="0" b="5715"/>
            <wp:wrapThrough wrapText="bothSides">
              <wp:wrapPolygon edited="0">
                <wp:start x="0" y="0"/>
                <wp:lineTo x="0" y="21457"/>
                <wp:lineTo x="21438" y="21457"/>
                <wp:lineTo x="21438" y="0"/>
                <wp:lineTo x="0" y="0"/>
              </wp:wrapPolygon>
            </wp:wrapThrough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E762439" wp14:editId="201848B9">
            <wp:simplePos x="0" y="0"/>
            <wp:positionH relativeFrom="column">
              <wp:posOffset>-576943</wp:posOffset>
            </wp:positionH>
            <wp:positionV relativeFrom="paragraph">
              <wp:posOffset>206194</wp:posOffset>
            </wp:positionV>
            <wp:extent cx="2987675" cy="1991995"/>
            <wp:effectExtent l="0" t="0" r="3175" b="8255"/>
            <wp:wrapThrough wrapText="bothSides">
              <wp:wrapPolygon edited="0">
                <wp:start x="0" y="0"/>
                <wp:lineTo x="0" y="21483"/>
                <wp:lineTo x="21485" y="21483"/>
                <wp:lineTo x="21485" y="0"/>
                <wp:lineTo x="0" y="0"/>
              </wp:wrapPolygon>
            </wp:wrapThrough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DF359" w14:textId="4C10C601" w:rsidR="008F32AF" w:rsidRPr="000C14FC" w:rsidRDefault="00FA3E6E" w:rsidP="008F32AF">
      <w:r>
        <w:rPr>
          <w:noProof/>
        </w:rPr>
        <w:drawing>
          <wp:anchor distT="0" distB="0" distL="114300" distR="114300" simplePos="0" relativeHeight="251688960" behindDoc="0" locked="0" layoutInCell="1" allowOverlap="1" wp14:anchorId="46285F89" wp14:editId="375F5F06">
            <wp:simplePos x="0" y="0"/>
            <wp:positionH relativeFrom="column">
              <wp:posOffset>-596447</wp:posOffset>
            </wp:positionH>
            <wp:positionV relativeFrom="paragraph">
              <wp:posOffset>2285365</wp:posOffset>
            </wp:positionV>
            <wp:extent cx="3006725" cy="1991360"/>
            <wp:effectExtent l="0" t="0" r="3175" b="8890"/>
            <wp:wrapThrough wrapText="bothSides">
              <wp:wrapPolygon edited="0">
                <wp:start x="0" y="0"/>
                <wp:lineTo x="0" y="21490"/>
                <wp:lineTo x="21486" y="21490"/>
                <wp:lineTo x="21486" y="0"/>
                <wp:lineTo x="0" y="0"/>
              </wp:wrapPolygon>
            </wp:wrapThrough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661">
        <w:rPr>
          <w:noProof/>
        </w:rPr>
        <w:drawing>
          <wp:anchor distT="0" distB="0" distL="114300" distR="114300" simplePos="0" relativeHeight="251683840" behindDoc="0" locked="0" layoutInCell="1" allowOverlap="1" wp14:anchorId="2A187AFC" wp14:editId="182F45E9">
            <wp:simplePos x="0" y="0"/>
            <wp:positionH relativeFrom="column">
              <wp:posOffset>2699385</wp:posOffset>
            </wp:positionH>
            <wp:positionV relativeFrom="paragraph">
              <wp:posOffset>2231118</wp:posOffset>
            </wp:positionV>
            <wp:extent cx="2987675" cy="1991360"/>
            <wp:effectExtent l="0" t="0" r="3175" b="8890"/>
            <wp:wrapThrough wrapText="bothSides">
              <wp:wrapPolygon edited="0">
                <wp:start x="0" y="0"/>
                <wp:lineTo x="0" y="21490"/>
                <wp:lineTo x="21485" y="21490"/>
                <wp:lineTo x="21485" y="0"/>
                <wp:lineTo x="0" y="0"/>
              </wp:wrapPolygon>
            </wp:wrapThrough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14FC">
        <w:t>Home</w:t>
      </w:r>
      <w:r w:rsidR="0064596C" w:rsidRPr="000C14FC">
        <w:t>pagina</w:t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  <w:t>Informatie</w:t>
      </w:r>
    </w:p>
    <w:p w14:paraId="2E1FFA43" w14:textId="7D1A9C8E" w:rsidR="008D21B9" w:rsidRPr="000C14FC" w:rsidRDefault="00FA3E6E" w:rsidP="008F32AF">
      <w:r>
        <w:rPr>
          <w:noProof/>
        </w:rPr>
        <w:drawing>
          <wp:anchor distT="0" distB="0" distL="114300" distR="114300" simplePos="0" relativeHeight="251685888" behindDoc="0" locked="0" layoutInCell="1" allowOverlap="1" wp14:anchorId="3191A418" wp14:editId="6AEC3D63">
            <wp:simplePos x="0" y="0"/>
            <wp:positionH relativeFrom="column">
              <wp:posOffset>2758673</wp:posOffset>
            </wp:positionH>
            <wp:positionV relativeFrom="paragraph">
              <wp:posOffset>2421799</wp:posOffset>
            </wp:positionV>
            <wp:extent cx="2987040" cy="1990725"/>
            <wp:effectExtent l="0" t="0" r="3810" b="9525"/>
            <wp:wrapThrough wrapText="bothSides">
              <wp:wrapPolygon edited="0">
                <wp:start x="0" y="0"/>
                <wp:lineTo x="0" y="21497"/>
                <wp:lineTo x="21490" y="21497"/>
                <wp:lineTo x="21490" y="0"/>
                <wp:lineTo x="0" y="0"/>
              </wp:wrapPolygon>
            </wp:wrapThrough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678DFB3" wp14:editId="566C55B7">
            <wp:simplePos x="0" y="0"/>
            <wp:positionH relativeFrom="column">
              <wp:posOffset>-598986</wp:posOffset>
            </wp:positionH>
            <wp:positionV relativeFrom="paragraph">
              <wp:posOffset>2421165</wp:posOffset>
            </wp:positionV>
            <wp:extent cx="2987675" cy="1991360"/>
            <wp:effectExtent l="0" t="0" r="3175" b="8890"/>
            <wp:wrapThrough wrapText="bothSides">
              <wp:wrapPolygon edited="0">
                <wp:start x="0" y="0"/>
                <wp:lineTo x="0" y="21490"/>
                <wp:lineTo x="21485" y="21490"/>
                <wp:lineTo x="21485" y="0"/>
                <wp:lineTo x="0" y="0"/>
              </wp:wrapPolygon>
            </wp:wrapThrough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14FC">
        <w:t>Producten</w:t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  <w:t>Contact</w:t>
      </w:r>
    </w:p>
    <w:p w14:paraId="4DF4F89C" w14:textId="36C4E7CE" w:rsidR="008D21B9" w:rsidRPr="000C14FC" w:rsidRDefault="00FA3E6E" w:rsidP="008D21B9">
      <w:r w:rsidRPr="000C14FC">
        <w:t>Contact verstuurd</w:t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  <w:t>Inloggen</w:t>
      </w:r>
    </w:p>
    <w:p w14:paraId="1F8AABC0" w14:textId="2746DDF5" w:rsidR="008D21B9" w:rsidRPr="000C14FC" w:rsidRDefault="008D21B9" w:rsidP="00FA3E6E">
      <w:pPr>
        <w:tabs>
          <w:tab w:val="left" w:pos="2331"/>
        </w:tabs>
      </w:pPr>
    </w:p>
    <w:p w14:paraId="46CB5577" w14:textId="52D75D0F" w:rsidR="008D21B9" w:rsidRDefault="00801D59" w:rsidP="008D21B9">
      <w:pPr>
        <w:pStyle w:val="Titel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7245BA6" wp14:editId="0A5899EE">
            <wp:simplePos x="0" y="0"/>
            <wp:positionH relativeFrom="column">
              <wp:posOffset>2819400</wp:posOffset>
            </wp:positionH>
            <wp:positionV relativeFrom="paragraph">
              <wp:posOffset>1033780</wp:posOffset>
            </wp:positionV>
            <wp:extent cx="3085465" cy="1991360"/>
            <wp:effectExtent l="0" t="0" r="635" b="8890"/>
            <wp:wrapThrough wrapText="bothSides">
              <wp:wrapPolygon edited="0">
                <wp:start x="0" y="0"/>
                <wp:lineTo x="0" y="21490"/>
                <wp:lineTo x="21471" y="21490"/>
                <wp:lineTo x="21471" y="0"/>
                <wp:lineTo x="0" y="0"/>
              </wp:wrapPolygon>
            </wp:wrapThrough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EA2B97E" wp14:editId="60694052">
            <wp:simplePos x="0" y="0"/>
            <wp:positionH relativeFrom="column">
              <wp:posOffset>-631553</wp:posOffset>
            </wp:positionH>
            <wp:positionV relativeFrom="paragraph">
              <wp:posOffset>1033780</wp:posOffset>
            </wp:positionV>
            <wp:extent cx="3085465" cy="1991360"/>
            <wp:effectExtent l="0" t="0" r="635" b="8890"/>
            <wp:wrapThrough wrapText="bothSides">
              <wp:wrapPolygon edited="0">
                <wp:start x="0" y="0"/>
                <wp:lineTo x="0" y="21490"/>
                <wp:lineTo x="21471" y="21490"/>
                <wp:lineTo x="21471" y="0"/>
                <wp:lineTo x="0" y="0"/>
              </wp:wrapPolygon>
            </wp:wrapThrough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1B9">
        <w:t>Mockup</w:t>
      </w:r>
    </w:p>
    <w:p w14:paraId="33302889" w14:textId="06E9FFB2" w:rsidR="008D21B9" w:rsidRPr="008D21B9" w:rsidRDefault="00FA3E6E" w:rsidP="008D21B9">
      <w:r>
        <w:t>Klantenpagina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Personeel</w:t>
      </w:r>
      <w:r>
        <w:tab/>
      </w:r>
      <w:r>
        <w:tab/>
      </w:r>
    </w:p>
    <w:p w14:paraId="05DAD1DF" w14:textId="77777777" w:rsidR="008D21B9" w:rsidRPr="008D21B9" w:rsidRDefault="008D21B9" w:rsidP="008D21B9"/>
    <w:p w14:paraId="698BF3C4" w14:textId="489DA2A3" w:rsidR="008D21B9" w:rsidRPr="008D21B9" w:rsidRDefault="008D21B9" w:rsidP="008D21B9"/>
    <w:p w14:paraId="40B30329" w14:textId="77777777" w:rsidR="008D21B9" w:rsidRPr="008D21B9" w:rsidRDefault="008D21B9" w:rsidP="008D21B9"/>
    <w:p w14:paraId="77AF8623" w14:textId="77777777" w:rsidR="008D21B9" w:rsidRPr="008D21B9" w:rsidRDefault="008D21B9" w:rsidP="008D21B9"/>
    <w:p w14:paraId="2B19AF48" w14:textId="385C98BC" w:rsidR="008D21B9" w:rsidRPr="008D21B9" w:rsidRDefault="008D21B9" w:rsidP="008D21B9"/>
    <w:p w14:paraId="0B1C8CBA" w14:textId="44C5D31D" w:rsidR="000C14FC" w:rsidRDefault="000C14FC">
      <w:r>
        <w:br w:type="page"/>
      </w:r>
    </w:p>
    <w:p w14:paraId="7440E2E3" w14:textId="05A17A28" w:rsidR="00F20FF9" w:rsidRDefault="000C14FC" w:rsidP="000C14FC">
      <w:pPr>
        <w:pStyle w:val="Titel"/>
      </w:pPr>
      <w:r>
        <w:lastRenderedPageBreak/>
        <w:t>Formulier</w:t>
      </w:r>
    </w:p>
    <w:p w14:paraId="5ED57D81" w14:textId="77777777" w:rsidR="00F20FF9" w:rsidRPr="00EE3470" w:rsidRDefault="00F20FF9" w:rsidP="00F20FF9">
      <w:pPr>
        <w:rPr>
          <w:b/>
          <w:sz w:val="28"/>
        </w:rPr>
      </w:pPr>
      <w:r w:rsidRPr="00EE3470">
        <w:rPr>
          <w:b/>
          <w:sz w:val="28"/>
        </w:rPr>
        <w:t xml:space="preserve">Vul dit formulier in om </w:t>
      </w:r>
      <w:r>
        <w:rPr>
          <w:b/>
          <w:sz w:val="28"/>
        </w:rPr>
        <w:t>uw</w:t>
      </w:r>
      <w:r w:rsidRPr="00EE3470">
        <w:rPr>
          <w:b/>
          <w:sz w:val="28"/>
        </w:rPr>
        <w:t xml:space="preserve"> mobiele telefoon te bestellen</w:t>
      </w:r>
    </w:p>
    <w:p w14:paraId="3F3CA005" w14:textId="77777777" w:rsidR="00F20FF9" w:rsidRDefault="00F20FF9" w:rsidP="00F20FF9">
      <w:pPr>
        <w:rPr>
          <w:sz w:val="24"/>
        </w:rPr>
      </w:pPr>
    </w:p>
    <w:p w14:paraId="13D3B7B6" w14:textId="77777777" w:rsidR="00F20FF9" w:rsidRDefault="00F20FF9" w:rsidP="00F20FF9">
      <w:pPr>
        <w:rPr>
          <w:b/>
          <w:sz w:val="24"/>
        </w:rPr>
      </w:pPr>
      <w:r w:rsidRPr="00EE3470">
        <w:rPr>
          <w:b/>
          <w:sz w:val="24"/>
        </w:rPr>
        <w:t>Persoonlijke gegevens</w:t>
      </w:r>
      <w:r>
        <w:rPr>
          <w:b/>
          <w:sz w:val="24"/>
        </w:rPr>
        <w:t>:</w:t>
      </w:r>
    </w:p>
    <w:p w14:paraId="3C3B7711" w14:textId="77777777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2D088" wp14:editId="02B6CED9">
                <wp:simplePos x="0" y="0"/>
                <wp:positionH relativeFrom="column">
                  <wp:posOffset>1539240</wp:posOffset>
                </wp:positionH>
                <wp:positionV relativeFrom="paragraph">
                  <wp:posOffset>27305</wp:posOffset>
                </wp:positionV>
                <wp:extent cx="1638300" cy="152400"/>
                <wp:effectExtent l="0" t="0" r="19050" b="19050"/>
                <wp:wrapNone/>
                <wp:docPr id="9" name="Rechthoe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2A7368" id="Rechthoek 9" o:spid="_x0000_s1026" style="position:absolute;margin-left:121.2pt;margin-top:2.15pt;width:129pt;height:1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" fillcolor="white [3201]" strokecolor="black [3200]" strokeweight="2pt"/>
            </w:pict>
          </mc:Fallback>
        </mc:AlternateContent>
      </w:r>
      <w:r>
        <w:rPr>
          <w:sz w:val="24"/>
        </w:rPr>
        <w:t>E-mailadres*</w:t>
      </w:r>
    </w:p>
    <w:p w14:paraId="5053989F" w14:textId="77777777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29FB5A" wp14:editId="779C7F17">
                <wp:simplePos x="0" y="0"/>
                <wp:positionH relativeFrom="column">
                  <wp:posOffset>2552700</wp:posOffset>
                </wp:positionH>
                <wp:positionV relativeFrom="paragraph">
                  <wp:posOffset>38100</wp:posOffset>
                </wp:positionV>
                <wp:extent cx="160020" cy="167640"/>
                <wp:effectExtent l="0" t="0" r="11430" b="22860"/>
                <wp:wrapNone/>
                <wp:docPr id="11" name="Ova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67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5189F2" id="Ovaal 11" o:spid="_x0000_s1026" style="position:absolute;margin-left:201pt;margin-top:3pt;width:12.6pt;height:13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" fillcolor="white [3201]" strokecolor="black [3200]" strokeweight="2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C48C91" wp14:editId="14517038">
                <wp:simplePos x="0" y="0"/>
                <wp:positionH relativeFrom="column">
                  <wp:posOffset>1501140</wp:posOffset>
                </wp:positionH>
                <wp:positionV relativeFrom="paragraph">
                  <wp:posOffset>37465</wp:posOffset>
                </wp:positionV>
                <wp:extent cx="160020" cy="167640"/>
                <wp:effectExtent l="0" t="0" r="11430" b="22860"/>
                <wp:wrapNone/>
                <wp:docPr id="12" name="Ova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67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900BF2" id="Ovaal 12" o:spid="_x0000_s1026" style="position:absolute;margin-left:118.2pt;margin-top:2.95pt;width:12.6pt;height:13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" fillcolor="white [3201]" strokecolor="black [3200]" strokeweight="2pt"/>
            </w:pict>
          </mc:Fallback>
        </mc:AlternateContent>
      </w:r>
      <w:r>
        <w:rPr>
          <w:sz w:val="24"/>
        </w:rPr>
        <w:t>Aanhef*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De heer </w:t>
      </w:r>
      <w:r>
        <w:rPr>
          <w:sz w:val="24"/>
        </w:rPr>
        <w:tab/>
        <w:t xml:space="preserve"> Mevrouw</w:t>
      </w:r>
      <w:r>
        <w:rPr>
          <w:sz w:val="24"/>
        </w:rPr>
        <w:tab/>
      </w:r>
    </w:p>
    <w:p w14:paraId="3212F69C" w14:textId="7C4F03A6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4ACA25" wp14:editId="41B6BB51">
                <wp:simplePos x="0" y="0"/>
                <wp:positionH relativeFrom="column">
                  <wp:posOffset>1363980</wp:posOffset>
                </wp:positionH>
                <wp:positionV relativeFrom="paragraph">
                  <wp:posOffset>41910</wp:posOffset>
                </wp:positionV>
                <wp:extent cx="1638300" cy="152400"/>
                <wp:effectExtent l="0" t="0" r="19050" b="19050"/>
                <wp:wrapNone/>
                <wp:docPr id="25" name="Rechthoe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93F9D" id="Rechthoek 25" o:spid="_x0000_s1026" style="position:absolute;margin-left:107.4pt;margin-top:3.3pt;width:129pt;height:1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Naam*</w:t>
      </w:r>
    </w:p>
    <w:p w14:paraId="1C8B9943" w14:textId="77777777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464D5E" wp14:editId="1312E8FE">
                <wp:simplePos x="0" y="0"/>
                <wp:positionH relativeFrom="column">
                  <wp:posOffset>1363980</wp:posOffset>
                </wp:positionH>
                <wp:positionV relativeFrom="paragraph">
                  <wp:posOffset>62865</wp:posOffset>
                </wp:positionV>
                <wp:extent cx="1638300" cy="152400"/>
                <wp:effectExtent l="0" t="0" r="19050" b="19050"/>
                <wp:wrapNone/>
                <wp:docPr id="27" name="Rechthoe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0BCCA" id="Rechthoek 27" o:spid="_x0000_s1026" style="position:absolute;margin-left:107.4pt;margin-top:4.95pt;width:129pt;height:1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Tussenvoegsel</w:t>
      </w:r>
    </w:p>
    <w:p w14:paraId="328369F8" w14:textId="2A80FF21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810395" wp14:editId="70287A01">
                <wp:simplePos x="0" y="0"/>
                <wp:positionH relativeFrom="column">
                  <wp:posOffset>1341120</wp:posOffset>
                </wp:positionH>
                <wp:positionV relativeFrom="paragraph">
                  <wp:posOffset>24130</wp:posOffset>
                </wp:positionV>
                <wp:extent cx="1638300" cy="152400"/>
                <wp:effectExtent l="0" t="0" r="19050" b="19050"/>
                <wp:wrapNone/>
                <wp:docPr id="30" name="Rechthoe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63E78" id="Rechthoek 30" o:spid="_x0000_s1026" style="position:absolute;margin-left:105.6pt;margin-top:1.9pt;width:129pt;height:1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" fillcolor="white [3201]" strokecolor="black [3200]" strokeweight="2pt"/>
            </w:pict>
          </mc:Fallback>
        </mc:AlternateContent>
      </w:r>
      <w:r>
        <w:rPr>
          <w:sz w:val="24"/>
        </w:rPr>
        <w:t>Achternaam*</w:t>
      </w:r>
    </w:p>
    <w:p w14:paraId="768525A2" w14:textId="77777777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18708A" wp14:editId="24A25040">
                <wp:simplePos x="0" y="0"/>
                <wp:positionH relativeFrom="column">
                  <wp:posOffset>1341120</wp:posOffset>
                </wp:positionH>
                <wp:positionV relativeFrom="paragraph">
                  <wp:posOffset>19050</wp:posOffset>
                </wp:positionV>
                <wp:extent cx="1638300" cy="152400"/>
                <wp:effectExtent l="0" t="0" r="19050" b="19050"/>
                <wp:wrapNone/>
                <wp:docPr id="31" name="Rechthoe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DEA84" id="Rechthoek 31" o:spid="_x0000_s1026" style="position:absolute;margin-left:105.6pt;margin-top:1.5pt;width:129pt;height:1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" fillcolor="white [3201]" strokecolor="black [3200]" strokeweight="2pt"/>
            </w:pict>
          </mc:Fallback>
        </mc:AlternateContent>
      </w:r>
      <w:r>
        <w:rPr>
          <w:sz w:val="24"/>
        </w:rPr>
        <w:t>Geboortedatum*</w:t>
      </w:r>
    </w:p>
    <w:p w14:paraId="6D01B02F" w14:textId="5D3B5A1B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ED733B" wp14:editId="21FB774F">
                <wp:simplePos x="0" y="0"/>
                <wp:positionH relativeFrom="column">
                  <wp:posOffset>1341120</wp:posOffset>
                </wp:positionH>
                <wp:positionV relativeFrom="paragraph">
                  <wp:posOffset>62865</wp:posOffset>
                </wp:positionV>
                <wp:extent cx="1638300" cy="152400"/>
                <wp:effectExtent l="0" t="0" r="19050" b="19050"/>
                <wp:wrapNone/>
                <wp:docPr id="160" name="Rechthoek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14DF2" id="Rechthoek 160" o:spid="_x0000_s1026" style="position:absolute;margin-left:105.6pt;margin-top:4.95pt;width:129pt;height:1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Telefoonnummer*</w:t>
      </w:r>
    </w:p>
    <w:p w14:paraId="74D0F07C" w14:textId="10524BBC" w:rsidR="00F20FF9" w:rsidRDefault="00F20FF9" w:rsidP="00F20FF9">
      <w:pPr>
        <w:rPr>
          <w:sz w:val="24"/>
        </w:rPr>
      </w:pPr>
    </w:p>
    <w:p w14:paraId="0EA6B72A" w14:textId="4405E031" w:rsidR="00F20FF9" w:rsidRDefault="00F20FF9" w:rsidP="00F20FF9">
      <w:pPr>
        <w:rPr>
          <w:b/>
          <w:sz w:val="24"/>
        </w:rPr>
      </w:pPr>
      <w:r>
        <w:rPr>
          <w:b/>
          <w:sz w:val="24"/>
        </w:rPr>
        <w:t>Adresgegevens:</w:t>
      </w:r>
    </w:p>
    <w:p w14:paraId="2CCD9250" w14:textId="0D05F36A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35D2A" wp14:editId="1BC8B81D">
                <wp:simplePos x="0" y="0"/>
                <wp:positionH relativeFrom="column">
                  <wp:posOffset>2712720</wp:posOffset>
                </wp:positionH>
                <wp:positionV relativeFrom="paragraph">
                  <wp:posOffset>74295</wp:posOffset>
                </wp:positionV>
                <wp:extent cx="266700" cy="205740"/>
                <wp:effectExtent l="19050" t="0" r="19050" b="41910"/>
                <wp:wrapNone/>
                <wp:docPr id="161" name="Pijl: omlaag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057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85730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ijl: omlaag 161" o:spid="_x0000_s1026" type="#_x0000_t67" style="position:absolute;margin-left:213.6pt;margin-top:5.85pt;width:21pt;height:16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" adj="10800" fillcolor="white [3201]" strokecolor="black [3200]" strokeweight="2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C1C882" wp14:editId="1235FE0B">
                <wp:simplePos x="0" y="0"/>
                <wp:positionH relativeFrom="column">
                  <wp:posOffset>1341120</wp:posOffset>
                </wp:positionH>
                <wp:positionV relativeFrom="paragraph">
                  <wp:posOffset>74295</wp:posOffset>
                </wp:positionV>
                <wp:extent cx="1638300" cy="152400"/>
                <wp:effectExtent l="0" t="0" r="19050" b="19050"/>
                <wp:wrapNone/>
                <wp:docPr id="162" name="Rechthoek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ECEF1" id="Rechthoek 162" o:spid="_x0000_s1026" style="position:absolute;margin-left:105.6pt;margin-top:5.85pt;width:129pt;height:1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" fillcolor="white [3201]" strokecolor="black [3200]" strokeweight="2pt"/>
            </w:pict>
          </mc:Fallback>
        </mc:AlternateContent>
      </w:r>
      <w:r>
        <w:rPr>
          <w:sz w:val="24"/>
        </w:rPr>
        <w:t>Land:</w:t>
      </w:r>
    </w:p>
    <w:p w14:paraId="6572C88C" w14:textId="5E9D632C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5FA52B" wp14:editId="16C4BFCC">
                <wp:simplePos x="0" y="0"/>
                <wp:positionH relativeFrom="column">
                  <wp:posOffset>1303020</wp:posOffset>
                </wp:positionH>
                <wp:positionV relativeFrom="paragraph">
                  <wp:posOffset>53975</wp:posOffset>
                </wp:positionV>
                <wp:extent cx="1638300" cy="152400"/>
                <wp:effectExtent l="0" t="0" r="19050" b="19050"/>
                <wp:wrapNone/>
                <wp:docPr id="163" name="Rechthoek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284148" id="Rechthoek 163" o:spid="_x0000_s1026" style="position:absolute;margin-left:102.6pt;margin-top:4.25pt;width:129pt;height:1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Postcode:</w:t>
      </w:r>
    </w:p>
    <w:p w14:paraId="7F84999E" w14:textId="423FDCFC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D38791" wp14:editId="4BB5DFA6">
                <wp:simplePos x="0" y="0"/>
                <wp:positionH relativeFrom="column">
                  <wp:posOffset>1303020</wp:posOffset>
                </wp:positionH>
                <wp:positionV relativeFrom="paragraph">
                  <wp:posOffset>41275</wp:posOffset>
                </wp:positionV>
                <wp:extent cx="1638300" cy="152400"/>
                <wp:effectExtent l="0" t="0" r="19050" b="19050"/>
                <wp:wrapNone/>
                <wp:docPr id="164" name="Rechthoek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26537" id="Rechthoek 164" o:spid="_x0000_s1026" style="position:absolute;margin-left:102.6pt;margin-top:3.25pt;width:129pt;height:1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Straat:</w:t>
      </w:r>
    </w:p>
    <w:p w14:paraId="1D063EC8" w14:textId="134A8C36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EF1F86" wp14:editId="2C8CBF68">
                <wp:simplePos x="0" y="0"/>
                <wp:positionH relativeFrom="column">
                  <wp:posOffset>1303020</wp:posOffset>
                </wp:positionH>
                <wp:positionV relativeFrom="paragraph">
                  <wp:posOffset>20955</wp:posOffset>
                </wp:positionV>
                <wp:extent cx="1638300" cy="152400"/>
                <wp:effectExtent l="0" t="0" r="19050" b="19050"/>
                <wp:wrapNone/>
                <wp:docPr id="165" name="Rechthoek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96687" id="Rechthoek 165" o:spid="_x0000_s1026" style="position:absolute;margin-left:102.6pt;margin-top:1.65pt;width:129pt;height:1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Huisnummer</w:t>
      </w:r>
    </w:p>
    <w:p w14:paraId="13A34637" w14:textId="2B6F73D9" w:rsidR="00F20FF9" w:rsidRDefault="00F20FF9" w:rsidP="00F20FF9">
      <w:pPr>
        <w:rPr>
          <w:sz w:val="24"/>
        </w:rPr>
      </w:pPr>
      <w:r>
        <w:rPr>
          <w:sz w:val="24"/>
        </w:rPr>
        <w:tab/>
      </w:r>
    </w:p>
    <w:p w14:paraId="79C9715C" w14:textId="60753E78" w:rsidR="00F20FF9" w:rsidRDefault="00F20FF9" w:rsidP="00F20FF9">
      <w:pPr>
        <w:ind w:firstLine="72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C1F6CE" wp14:editId="16779ADA">
                <wp:simplePos x="0" y="0"/>
                <wp:positionH relativeFrom="column">
                  <wp:posOffset>198120</wp:posOffset>
                </wp:positionH>
                <wp:positionV relativeFrom="paragraph">
                  <wp:posOffset>22860</wp:posOffset>
                </wp:positionV>
                <wp:extent cx="182880" cy="152400"/>
                <wp:effectExtent l="0" t="0" r="26670" b="19050"/>
                <wp:wrapNone/>
                <wp:docPr id="166" name="Ovaal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77A45B" id="Ovaal 166" o:spid="_x0000_s1026" style="position:absolute;margin-left:15.6pt;margin-top:1.8pt;width:14.4pt;height:1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" fillcolor="white [3201]" strokecolor="black [3200]" strokeweight="2pt"/>
            </w:pict>
          </mc:Fallback>
        </mc:AlternateContent>
      </w:r>
      <w:r>
        <w:rPr>
          <w:sz w:val="24"/>
        </w:rPr>
        <w:t>Op dit adres bezorgen</w:t>
      </w:r>
    </w:p>
    <w:p w14:paraId="400EDE44" w14:textId="17C66FD2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616028" wp14:editId="04077A80">
                <wp:simplePos x="0" y="0"/>
                <wp:positionH relativeFrom="column">
                  <wp:posOffset>198120</wp:posOffset>
                </wp:positionH>
                <wp:positionV relativeFrom="paragraph">
                  <wp:posOffset>25400</wp:posOffset>
                </wp:positionV>
                <wp:extent cx="182880" cy="152400"/>
                <wp:effectExtent l="0" t="0" r="26670" b="19050"/>
                <wp:wrapNone/>
                <wp:docPr id="173" name="Ova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9EFD06" id="Ovaal 173" o:spid="_x0000_s1026" style="position:absolute;margin-left:15.6pt;margin-top:2pt;width:14.4pt;height:1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" fillcolor="white [3201]" strokecolor="black [3200]" strokeweight="2pt"/>
            </w:pict>
          </mc:Fallback>
        </mc:AlternateContent>
      </w:r>
      <w:r>
        <w:rPr>
          <w:sz w:val="24"/>
        </w:rPr>
        <w:tab/>
        <w:t>Op een ander adres bezorgen</w:t>
      </w:r>
    </w:p>
    <w:p w14:paraId="1571BCAF" w14:textId="5CC9A50F" w:rsidR="00F20FF9" w:rsidRDefault="00F20FF9" w:rsidP="00F20FF9">
      <w:pPr>
        <w:rPr>
          <w:sz w:val="24"/>
        </w:rPr>
      </w:pPr>
    </w:p>
    <w:p w14:paraId="47604138" w14:textId="53C3385D" w:rsidR="00F20FF9" w:rsidRDefault="00F20FF9" w:rsidP="00F20FF9">
      <w:pPr>
        <w:rPr>
          <w:b/>
          <w:sz w:val="24"/>
        </w:rPr>
      </w:pPr>
      <w:r>
        <w:rPr>
          <w:b/>
          <w:sz w:val="24"/>
        </w:rPr>
        <w:t>Betaalmethode:</w:t>
      </w:r>
    </w:p>
    <w:p w14:paraId="52B2CB4C" w14:textId="56F26E38" w:rsidR="00F20FF9" w:rsidRPr="00EE3470" w:rsidRDefault="00F20FF9" w:rsidP="00F20FF9">
      <w:pPr>
        <w:rPr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29A1DA" wp14:editId="561FBFF9">
                <wp:simplePos x="0" y="0"/>
                <wp:positionH relativeFrom="column">
                  <wp:posOffset>1379855</wp:posOffset>
                </wp:positionH>
                <wp:positionV relativeFrom="paragraph">
                  <wp:posOffset>336550</wp:posOffset>
                </wp:positionV>
                <wp:extent cx="1577340" cy="312420"/>
                <wp:effectExtent l="0" t="0" r="22860" b="11430"/>
                <wp:wrapNone/>
                <wp:docPr id="177" name="Rechthoek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DB488" id="Rechthoek 177" o:spid="_x0000_s1026" style="position:absolute;margin-left:108.65pt;margin-top:26.5pt;width:124.2pt;height:24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" fillcolor="white [3201]" strokecolor="black [3200]" strokeweight="2pt"/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D58D05" wp14:editId="295B171E">
                <wp:simplePos x="0" y="0"/>
                <wp:positionH relativeFrom="column">
                  <wp:posOffset>1373777</wp:posOffset>
                </wp:positionH>
                <wp:positionV relativeFrom="paragraph">
                  <wp:posOffset>337548</wp:posOffset>
                </wp:positionV>
                <wp:extent cx="1577340" cy="312420"/>
                <wp:effectExtent l="0" t="0" r="22860" b="11430"/>
                <wp:wrapNone/>
                <wp:docPr id="176" name="Tekstvak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1124F5" w14:textId="77777777" w:rsidR="00F20FF9" w:rsidRDefault="00F20FF9" w:rsidP="00F20FF9">
                            <w:pPr>
                              <w:ind w:firstLine="720"/>
                            </w:pPr>
                            <w:r>
                              <w:t>Bestellen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58D05" id="Tekstvak 176" o:spid="_x0000_s1033" type="#_x0000_t202" style="position:absolute;margin-left:108.15pt;margin-top:26.6pt;width:124.2pt;height:24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" fillcolor="white [3201]" strokeweight=".5pt">
                <v:textbox>
                  <w:txbxContent>
                    <w:p w14:paraId="0E1124F5" w14:textId="77777777" w:rsidR="00F20FF9" w:rsidRDefault="00F20FF9" w:rsidP="00F20FF9">
                      <w:pPr>
                        <w:ind w:firstLine="720"/>
                      </w:pPr>
                      <w:r>
                        <w:t>Bestellen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51FAEF" wp14:editId="11FE9B60">
                <wp:simplePos x="0" y="0"/>
                <wp:positionH relativeFrom="column">
                  <wp:posOffset>2712720</wp:posOffset>
                </wp:positionH>
                <wp:positionV relativeFrom="paragraph">
                  <wp:posOffset>96520</wp:posOffset>
                </wp:positionV>
                <wp:extent cx="335280" cy="213360"/>
                <wp:effectExtent l="38100" t="0" r="7620" b="34290"/>
                <wp:wrapNone/>
                <wp:docPr id="174" name="Pijl: omlaag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33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F4B2D" id="Pijl: omlaag 174" o:spid="_x0000_s1026" type="#_x0000_t67" style="position:absolute;margin-left:213.6pt;margin-top:7.6pt;width:26.4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" adj="10800" fillcolor="white [3201]" strokecolor="black [3200]" strokeweight="2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F42EF7" wp14:editId="06BAA842">
                <wp:simplePos x="0" y="0"/>
                <wp:positionH relativeFrom="column">
                  <wp:posOffset>1363980</wp:posOffset>
                </wp:positionH>
                <wp:positionV relativeFrom="paragraph">
                  <wp:posOffset>53340</wp:posOffset>
                </wp:positionV>
                <wp:extent cx="1638300" cy="152400"/>
                <wp:effectExtent l="0" t="0" r="19050" b="19050"/>
                <wp:wrapNone/>
                <wp:docPr id="175" name="Rechthoek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490FF" id="Rechthoek 175" o:spid="_x0000_s1026" style="position:absolute;margin-left:107.4pt;margin-top:4.2pt;width:129pt;height:1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" fillcolor="white [3201]" strokecolor="black [3200]" strokeweight="2pt"/>
            </w:pict>
          </mc:Fallback>
        </mc:AlternateContent>
      </w:r>
      <w:r>
        <w:rPr>
          <w:sz w:val="24"/>
        </w:rPr>
        <w:t xml:space="preserve">Hoe wilt u betalen? </w:t>
      </w:r>
    </w:p>
    <w:p w14:paraId="15F90A69" w14:textId="38499AF9" w:rsidR="00D16841" w:rsidRPr="00F20FF9" w:rsidRDefault="00D16841" w:rsidP="00F20FF9">
      <w:pPr>
        <w:rPr>
          <w:b/>
          <w:sz w:val="24"/>
        </w:rPr>
      </w:pPr>
    </w:p>
    <w:sectPr w:rsidR="00D16841" w:rsidRPr="00F20FF9" w:rsidSect="00D02EA9">
      <w:headerReference w:type="default" r:id="rId29"/>
      <w:footerReference w:type="default" r:id="rId30"/>
      <w:pgSz w:w="11907" w:h="16839" w:code="9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E7CDFD" w14:textId="77777777" w:rsidR="00E02253" w:rsidRDefault="00E02253">
      <w:pPr>
        <w:spacing w:after="0" w:line="240" w:lineRule="auto"/>
      </w:pPr>
      <w:r>
        <w:separator/>
      </w:r>
    </w:p>
  </w:endnote>
  <w:endnote w:type="continuationSeparator" w:id="0">
    <w:p w14:paraId="7FD0ED4E" w14:textId="77777777" w:rsidR="00E02253" w:rsidRDefault="00E02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shd w:val="clear" w:color="auto" w:fill="3F251D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153"/>
      <w:gridCol w:w="4154"/>
    </w:tblGrid>
    <w:tr w:rsidR="006205E1" w14:paraId="64A7F598" w14:textId="77777777">
      <w:tc>
        <w:tcPr>
          <w:tcW w:w="2500" w:type="pct"/>
          <w:shd w:val="clear" w:color="auto" w:fill="3F251D" w:themeFill="accent1"/>
          <w:vAlign w:val="center"/>
        </w:tcPr>
        <w:p w14:paraId="0D1722AB" w14:textId="1DB594CE" w:rsidR="006205E1" w:rsidRDefault="0067195D">
          <w:pPr>
            <w:pStyle w:val="Voettekst0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el"/>
              <w:tag w:val=""/>
              <w:id w:val="-578829839"/>
              <w:placeholder>
                <w:docPart w:val="C8BAAAE08EED4345B8280EDA0DB91B6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6094D">
                <w:rPr>
                  <w:caps/>
                  <w:color w:val="FFFFFF" w:themeColor="background1"/>
                  <w:sz w:val="18"/>
                  <w:szCs w:val="18"/>
                </w:rPr>
                <w:t>Ompa telefoons</w:t>
              </w:r>
            </w:sdtContent>
          </w:sdt>
        </w:p>
      </w:tc>
      <w:tc>
        <w:tcPr>
          <w:tcW w:w="2500" w:type="pct"/>
          <w:shd w:val="clear" w:color="auto" w:fill="3F251D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eur"/>
            <w:tag w:val=""/>
            <w:id w:val="-1822267932"/>
            <w:placeholder>
              <w:docPart w:val="398CEEE857814ED9AC2F39BD5824B2A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B99C1AD" w14:textId="77777777" w:rsidR="006205E1" w:rsidRDefault="006205E1">
              <w:pPr>
                <w:pStyle w:val="Voettekst0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Team Bambi</w:t>
              </w:r>
            </w:p>
          </w:sdtContent>
        </w:sdt>
      </w:tc>
    </w:tr>
  </w:tbl>
  <w:p w14:paraId="1A85A9B4" w14:textId="77777777" w:rsidR="00710AB9" w:rsidRDefault="00710AB9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14159F" w14:textId="77777777" w:rsidR="00E02253" w:rsidRDefault="00E02253">
      <w:pPr>
        <w:spacing w:after="0" w:line="240" w:lineRule="auto"/>
      </w:pPr>
      <w:r>
        <w:separator/>
      </w:r>
    </w:p>
  </w:footnote>
  <w:footnote w:type="continuationSeparator" w:id="0">
    <w:p w14:paraId="6FD8A745" w14:textId="77777777" w:rsidR="00E02253" w:rsidRDefault="00E02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1C2D9" w14:textId="77777777" w:rsidR="006205E1" w:rsidRDefault="006205E1">
    <w:pPr>
      <w:pStyle w:val="Koptekst0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2A1293" wp14:editId="611775BB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e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e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hthoek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hthoek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hthoek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kstvak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D321C" w14:textId="77777777" w:rsidR="006205E1" w:rsidRDefault="006205E1">
                            <w:pPr>
                              <w:pStyle w:val="Koptekst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82A1293" id="Groep 167" o:spid="_x0000_s1034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">
              <v:group id="Groep 168" o:spid="_x0000_s1035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hthoek 169" o:spid="_x0000_s1036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 fillcolor="white [3212]" stroked="f" strokeweight="2pt">
                  <v:fill opacity="0"/>
                </v:rect>
                <v:shape id="Rechthoek 12" o:spid="_x0000_s1037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 path="m,l1462822,r,1014481l638269,407899,,xe" fillcolor="#3f251d [3204]" stroked="f" strokeweight="2pt">
                  <v:path arrowok="t" o:connecttype="custom" o:connectlocs="0,0;1463040,0;1463040,1014984;638364,408101;0,0" o:connectangles="0,0,0,0,0"/>
                </v:shape>
                <v:rect id="Rechthoek 171" o:spid="_x0000_s1038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172" o:spid="_x0000_s1039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5D9D321C" w14:textId="77777777" w:rsidR="006205E1" w:rsidRDefault="006205E1">
                      <w:pPr>
                        <w:pStyle w:val="Koptekst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jstopsommings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5E1"/>
    <w:rsid w:val="000359F0"/>
    <w:rsid w:val="00065BEA"/>
    <w:rsid w:val="000C14FC"/>
    <w:rsid w:val="000D6E6E"/>
    <w:rsid w:val="00101A99"/>
    <w:rsid w:val="00153DEE"/>
    <w:rsid w:val="00154DAF"/>
    <w:rsid w:val="001A0B75"/>
    <w:rsid w:val="00260FB2"/>
    <w:rsid w:val="00287903"/>
    <w:rsid w:val="002C5F9B"/>
    <w:rsid w:val="00337D03"/>
    <w:rsid w:val="00351661"/>
    <w:rsid w:val="003806EB"/>
    <w:rsid w:val="003E0DB2"/>
    <w:rsid w:val="003F1CD5"/>
    <w:rsid w:val="0043554D"/>
    <w:rsid w:val="00527DD4"/>
    <w:rsid w:val="006205E1"/>
    <w:rsid w:val="006309DD"/>
    <w:rsid w:val="0064596C"/>
    <w:rsid w:val="00650290"/>
    <w:rsid w:val="0067195D"/>
    <w:rsid w:val="00710AB9"/>
    <w:rsid w:val="00783D4E"/>
    <w:rsid w:val="007A67D5"/>
    <w:rsid w:val="007B1FCB"/>
    <w:rsid w:val="007C5410"/>
    <w:rsid w:val="00801D59"/>
    <w:rsid w:val="0086094D"/>
    <w:rsid w:val="008D21B9"/>
    <w:rsid w:val="008E6469"/>
    <w:rsid w:val="008F32AF"/>
    <w:rsid w:val="009125C7"/>
    <w:rsid w:val="00972D0D"/>
    <w:rsid w:val="00A32B64"/>
    <w:rsid w:val="00AD4C8F"/>
    <w:rsid w:val="00B47779"/>
    <w:rsid w:val="00B90D05"/>
    <w:rsid w:val="00BC3546"/>
    <w:rsid w:val="00C84211"/>
    <w:rsid w:val="00C95DD4"/>
    <w:rsid w:val="00CA4F91"/>
    <w:rsid w:val="00CB421F"/>
    <w:rsid w:val="00CD2A3A"/>
    <w:rsid w:val="00CF042A"/>
    <w:rsid w:val="00D02EA9"/>
    <w:rsid w:val="00D16841"/>
    <w:rsid w:val="00D1735F"/>
    <w:rsid w:val="00E02253"/>
    <w:rsid w:val="00E96ADC"/>
    <w:rsid w:val="00EB1781"/>
    <w:rsid w:val="00F20FF9"/>
    <w:rsid w:val="00F94610"/>
    <w:rsid w:val="00FA3E6E"/>
    <w:rsid w:val="00FE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1C326"/>
  <w15:chartTrackingRefBased/>
  <w15:docId w15:val="{CEFFF003-3574-4281-BF2E-4BC5C9337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nl-NL" w:eastAsia="nl-NL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9125C7"/>
  </w:style>
  <w:style w:type="paragraph" w:styleId="Kop1">
    <w:name w:val="heading 1"/>
    <w:basedOn w:val="Standaard"/>
    <w:next w:val="Standaard"/>
    <w:link w:val="Kop1Char"/>
    <w:uiPriority w:val="9"/>
    <w:qFormat/>
    <w:rsid w:val="009125C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1B15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125C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125C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9125C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9125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9125C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125C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125C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125C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0">
    <w:name w:val="kop 1"/>
    <w:basedOn w:val="Standaard"/>
    <w:next w:val="Standaard"/>
    <w:link w:val="Tekenkop1"/>
    <w:uiPriority w:val="1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customStyle="1" w:styleId="kop20">
    <w:name w:val="kop 2"/>
    <w:basedOn w:val="Standaard"/>
    <w:next w:val="Standaard"/>
    <w:link w:val="Tekenkop2"/>
    <w:uiPriority w:val="1"/>
    <w:unhideWhenUsed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paragraph" w:customStyle="1" w:styleId="kop30">
    <w:name w:val="kop 3"/>
    <w:basedOn w:val="Standaard"/>
    <w:next w:val="Standaard"/>
    <w:link w:val="Tekenkop3"/>
    <w:uiPriority w:val="1"/>
    <w:unhideWhenUsed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paragraph" w:customStyle="1" w:styleId="kop40">
    <w:name w:val="kop 4"/>
    <w:basedOn w:val="Standaard"/>
    <w:next w:val="Standaard"/>
    <w:link w:val="Tekenkop4"/>
    <w:uiPriority w:val="9"/>
    <w:semiHidden/>
    <w:unhideWhenUsed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3F251D" w:themeColor="accent1"/>
    </w:rPr>
  </w:style>
  <w:style w:type="paragraph" w:customStyle="1" w:styleId="kop50">
    <w:name w:val="kop 5"/>
    <w:basedOn w:val="Standaard"/>
    <w:next w:val="Standaard"/>
    <w:link w:val="Tekenkop5"/>
    <w:uiPriority w:val="9"/>
    <w:semiHidden/>
    <w:unhideWhenUsed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customStyle="1" w:styleId="kop60">
    <w:name w:val="kop 6"/>
    <w:basedOn w:val="Standaard"/>
    <w:next w:val="Standaard"/>
    <w:link w:val="Tekenkop6"/>
    <w:uiPriority w:val="9"/>
    <w:semiHidden/>
    <w:unhideWhenUsed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99"/>
    <w:pPr>
      <w:spacing w:after="0"/>
      <w:jc w:val="center"/>
    </w:pPr>
  </w:style>
  <w:style w:type="character" w:customStyle="1" w:styleId="Tekenkop1">
    <w:name w:val="Teken kop 1"/>
    <w:basedOn w:val="Standaardalinea-lettertype"/>
    <w:link w:val="kop10"/>
    <w:uiPriority w:val="1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ekenkop2">
    <w:name w:val="Teken kop 2"/>
    <w:basedOn w:val="Standaardalinea-lettertype"/>
    <w:link w:val="kop20"/>
    <w:uiPriority w:val="1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ekenkop3">
    <w:name w:val="Teken kop 3"/>
    <w:basedOn w:val="Standaardalinea-lettertype"/>
    <w:link w:val="kop30"/>
    <w:uiPriority w:val="1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ekenkop4">
    <w:name w:val="Teken kop 4"/>
    <w:basedOn w:val="Standaardalinea-lettertype"/>
    <w:link w:val="kop40"/>
    <w:uiPriority w:val="9"/>
    <w:semiHidden/>
    <w:rPr>
      <w:rFonts w:asciiTheme="majorHAnsi" w:eastAsiaTheme="majorEastAsia" w:hAnsiTheme="majorHAnsi" w:cstheme="majorBidi"/>
      <w:i/>
      <w:iCs/>
      <w:color w:val="3F251D" w:themeColor="accent1"/>
    </w:rPr>
  </w:style>
  <w:style w:type="character" w:customStyle="1" w:styleId="Tekenkop5">
    <w:name w:val="Teken kop 5"/>
    <w:basedOn w:val="Standaardalinea-lettertype"/>
    <w:link w:val="kop50"/>
    <w:uiPriority w:val="9"/>
    <w:semiHidden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ekenkop6">
    <w:name w:val="Teken kop 6"/>
    <w:basedOn w:val="Standaardalinea-lettertype"/>
    <w:link w:val="kop60"/>
    <w:uiPriority w:val="9"/>
    <w:semiHidden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customStyle="1" w:styleId="Lijstopsommingsteken">
    <w:name w:val="Lijstopsommingsteken"/>
    <w:basedOn w:val="Standaard"/>
    <w:uiPriority w:val="1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1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9125C7"/>
    <w:pPr>
      <w:pBdr>
        <w:top w:val="single" w:sz="6" w:space="8" w:color="CD532D" w:themeColor="accent3"/>
        <w:bottom w:val="single" w:sz="6" w:space="8" w:color="CD532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D322D" w:themeColor="text2"/>
      <w:spacing w:val="30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9125C7"/>
    <w:rPr>
      <w:rFonts w:asciiTheme="majorHAnsi" w:eastAsiaTheme="majorEastAsia" w:hAnsiTheme="majorHAnsi" w:cstheme="majorBidi"/>
      <w:caps/>
      <w:color w:val="4D322D" w:themeColor="text2"/>
      <w:spacing w:val="30"/>
      <w:sz w:val="72"/>
      <w:szCs w:val="72"/>
    </w:rPr>
  </w:style>
  <w:style w:type="paragraph" w:customStyle="1" w:styleId="Subtitel">
    <w:name w:val="Subtitel"/>
    <w:basedOn w:val="Standaard"/>
    <w:next w:val="Standaard"/>
    <w:link w:val="Tekensubtitel"/>
    <w:uiPriority w:val="11"/>
    <w:unhideWhenUsed/>
    <w:pPr>
      <w:numPr>
        <w:ilvl w:val="1"/>
      </w:numPr>
      <w:spacing w:after="480"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Tekensubtitel">
    <w:name w:val="Teken subtitel"/>
    <w:basedOn w:val="Standaardalinea-lettertype"/>
    <w:link w:val="Subtitel"/>
    <w:uiPriority w:val="11"/>
    <w:rPr>
      <w:rFonts w:asciiTheme="majorHAnsi" w:eastAsiaTheme="majorEastAsia" w:hAnsiTheme="majorHAnsi" w:cstheme="majorBidi"/>
      <w:caps/>
      <w:sz w:val="26"/>
      <w:szCs w:val="26"/>
    </w:rPr>
  </w:style>
  <w:style w:type="character" w:styleId="Nadruk">
    <w:name w:val="Emphasis"/>
    <w:basedOn w:val="Standaardalinea-lettertype"/>
    <w:uiPriority w:val="20"/>
    <w:qFormat/>
    <w:rsid w:val="009125C7"/>
    <w:rPr>
      <w:i/>
      <w:iCs/>
      <w:color w:val="000000" w:themeColor="text1"/>
    </w:rPr>
  </w:style>
  <w:style w:type="paragraph" w:styleId="Geenafstand">
    <w:name w:val="No Spacing"/>
    <w:link w:val="GeenafstandChar"/>
    <w:uiPriority w:val="1"/>
    <w:qFormat/>
    <w:rsid w:val="009125C7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rsid w:val="009125C7"/>
    <w:pPr>
      <w:spacing w:before="160"/>
      <w:ind w:left="720" w:right="720"/>
      <w:jc w:val="center"/>
    </w:pPr>
    <w:rPr>
      <w:i/>
      <w:iCs/>
      <w:color w:val="993D21" w:themeColor="accent3" w:themeShade="BF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9125C7"/>
    <w:rPr>
      <w:i/>
      <w:iCs/>
      <w:color w:val="993D21" w:themeColor="accent3" w:themeShade="BF"/>
      <w:sz w:val="24"/>
      <w:szCs w:val="24"/>
    </w:rPr>
  </w:style>
  <w:style w:type="paragraph" w:customStyle="1" w:styleId="Kopinhoudsopgave">
    <w:name w:val="Kop inhoudsopgave"/>
    <w:basedOn w:val="kop10"/>
    <w:next w:val="Standaard"/>
    <w:uiPriority w:val="39"/>
    <w:unhideWhenUsed/>
    <w:pPr>
      <w:spacing w:before="0"/>
      <w:outlineLvl w:val="9"/>
    </w:pPr>
  </w:style>
  <w:style w:type="paragraph" w:customStyle="1" w:styleId="voettekst">
    <w:name w:val="voettekst"/>
    <w:basedOn w:val="Standaard"/>
    <w:link w:val="Tekenvoettekst"/>
    <w:uiPriority w:val="99"/>
    <w:unhideWhenUsed/>
    <w:pPr>
      <w:spacing w:after="0" w:line="240" w:lineRule="auto"/>
      <w:jc w:val="right"/>
    </w:pPr>
    <w:rPr>
      <w:caps/>
      <w:sz w:val="16"/>
      <w:szCs w:val="16"/>
    </w:rPr>
  </w:style>
  <w:style w:type="character" w:customStyle="1" w:styleId="Tekenvoettekst">
    <w:name w:val="Teken voettekst"/>
    <w:basedOn w:val="Standaardalinea-lettertype"/>
    <w:link w:val="voettekst"/>
    <w:uiPriority w:val="99"/>
    <w:rPr>
      <w:caps/>
      <w:sz w:val="16"/>
      <w:szCs w:val="16"/>
    </w:rPr>
  </w:style>
  <w:style w:type="paragraph" w:customStyle="1" w:styleId="inhoudsopgave3">
    <w:name w:val="inhoudsopgave 3"/>
    <w:basedOn w:val="Standaard"/>
    <w:next w:val="Standaard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Standaardalinea-lettertype"/>
    <w:uiPriority w:val="99"/>
    <w:unhideWhenUsed/>
    <w:rPr>
      <w:color w:val="993E21" w:themeColor="hyperlink"/>
      <w:u w:val="single"/>
    </w:rPr>
  </w:style>
  <w:style w:type="paragraph" w:customStyle="1" w:styleId="inhoudsopgave1">
    <w:name w:val="inhoudsopgave 1"/>
    <w:basedOn w:val="Standaard"/>
    <w:next w:val="Standaard"/>
    <w:autoRedefine/>
    <w:uiPriority w:val="39"/>
    <w:unhideWhenUsed/>
    <w:pPr>
      <w:spacing w:after="100"/>
    </w:pPr>
  </w:style>
  <w:style w:type="paragraph" w:customStyle="1" w:styleId="inhoudsopgave2">
    <w:name w:val="inhoudsopgave 2"/>
    <w:basedOn w:val="Standaard"/>
    <w:next w:val="Standaard"/>
    <w:autoRedefine/>
    <w:uiPriority w:val="39"/>
    <w:unhideWhenUsed/>
    <w:pPr>
      <w:spacing w:after="100"/>
      <w:ind w:left="200"/>
    </w:pPr>
  </w:style>
  <w:style w:type="paragraph" w:styleId="Ballontekst">
    <w:name w:val="Balloon Text"/>
    <w:basedOn w:val="Standaard"/>
    <w:link w:val="Ballonteks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Pr>
      <w:rFonts w:ascii="Tahoma" w:hAnsi="Tahoma" w:cs="Tahoma"/>
      <w:sz w:val="16"/>
      <w:szCs w:val="16"/>
    </w:rPr>
  </w:style>
  <w:style w:type="paragraph" w:styleId="Bibliografie">
    <w:name w:val="Bibliography"/>
    <w:basedOn w:val="Standaard"/>
    <w:next w:val="Standaard"/>
    <w:uiPriority w:val="39"/>
    <w:unhideWhenUsed/>
  </w:style>
  <w:style w:type="paragraph" w:customStyle="1" w:styleId="koptekst">
    <w:name w:val="koptekst"/>
    <w:basedOn w:val="Standaard"/>
    <w:link w:val="Tekenkoptekst"/>
    <w:uiPriority w:val="99"/>
    <w:unhideWhenUsed/>
    <w:pPr>
      <w:spacing w:after="0" w:line="240" w:lineRule="auto"/>
    </w:pPr>
  </w:style>
  <w:style w:type="character" w:customStyle="1" w:styleId="Tekenkoptekst">
    <w:name w:val="Teken koptekst"/>
    <w:basedOn w:val="Standaardalinea-lettertype"/>
    <w:link w:val="koptekst"/>
    <w:uiPriority w:val="99"/>
  </w:style>
  <w:style w:type="paragraph" w:customStyle="1" w:styleId="Normaleinspringing">
    <w:name w:val="Normale inspringing"/>
    <w:basedOn w:val="Standaard"/>
    <w:uiPriority w:val="99"/>
    <w:unhideWhenUsed/>
    <w:pPr>
      <w:ind w:left="720"/>
    </w:pPr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nopgelostemelding">
    <w:name w:val="Unresolved Mention"/>
    <w:basedOn w:val="Standaardalinea-lettertype"/>
    <w:uiPriority w:val="99"/>
    <w:semiHidden/>
    <w:unhideWhenUsed/>
    <w:rsid w:val="006205E1"/>
    <w:rPr>
      <w:color w:val="808080"/>
      <w:shd w:val="clear" w:color="auto" w:fill="E6E6E6"/>
    </w:rPr>
  </w:style>
  <w:style w:type="character" w:customStyle="1" w:styleId="Kop1Char">
    <w:name w:val="Kop 1 Char"/>
    <w:basedOn w:val="Standaardalinea-lettertype"/>
    <w:link w:val="Kop1"/>
    <w:uiPriority w:val="9"/>
    <w:rsid w:val="009125C7"/>
    <w:rPr>
      <w:rFonts w:asciiTheme="majorHAnsi" w:eastAsiaTheme="majorEastAsia" w:hAnsiTheme="majorHAnsi" w:cstheme="majorBidi"/>
      <w:color w:val="2F1B15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9125C7"/>
    <w:rPr>
      <w:rFonts w:asciiTheme="majorHAnsi" w:eastAsiaTheme="majorEastAsia" w:hAnsiTheme="majorHAnsi" w:cstheme="majorBidi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9125C7"/>
    <w:rPr>
      <w:rFonts w:asciiTheme="majorHAnsi" w:eastAsiaTheme="majorEastAsia" w:hAnsiTheme="majorHAnsi" w:cstheme="majorBidi"/>
      <w:sz w:val="32"/>
      <w:szCs w:val="32"/>
    </w:rPr>
  </w:style>
  <w:style w:type="character" w:customStyle="1" w:styleId="Kop4Char">
    <w:name w:val="Kop 4 Char"/>
    <w:basedOn w:val="Standaardalinea-lettertype"/>
    <w:link w:val="Kop4"/>
    <w:uiPriority w:val="9"/>
    <w:rsid w:val="009125C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Kop5Char">
    <w:name w:val="Kop 5 Char"/>
    <w:basedOn w:val="Standaardalinea-lettertype"/>
    <w:link w:val="Kop5"/>
    <w:uiPriority w:val="9"/>
    <w:rsid w:val="009125C7"/>
    <w:rPr>
      <w:rFonts w:asciiTheme="majorHAnsi" w:eastAsiaTheme="majorEastAsia" w:hAnsiTheme="majorHAnsi" w:cstheme="majorBidi"/>
      <w:sz w:val="28"/>
      <w:szCs w:val="28"/>
    </w:rPr>
  </w:style>
  <w:style w:type="character" w:customStyle="1" w:styleId="Kop6Char">
    <w:name w:val="Kop 6 Char"/>
    <w:basedOn w:val="Standaardalinea-lettertype"/>
    <w:link w:val="Kop6"/>
    <w:uiPriority w:val="9"/>
    <w:rsid w:val="009125C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12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125C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125C7"/>
    <w:rPr>
      <w:b/>
      <w:bCs/>
      <w:i/>
      <w:iCs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9125C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125C7"/>
    <w:pPr>
      <w:numPr>
        <w:ilvl w:val="1"/>
      </w:numPr>
      <w:jc w:val="center"/>
    </w:pPr>
    <w:rPr>
      <w:color w:val="4D322D" w:themeColor="text2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125C7"/>
    <w:rPr>
      <w:color w:val="4D322D" w:themeColor="text2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9125C7"/>
    <w:rPr>
      <w:b/>
      <w:b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125C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1B15" w:themeColor="accent1" w:themeShade="BF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125C7"/>
    <w:rPr>
      <w:rFonts w:asciiTheme="majorHAnsi" w:eastAsiaTheme="majorEastAsia" w:hAnsiTheme="majorHAnsi" w:cstheme="majorBidi"/>
      <w:caps/>
      <w:color w:val="2F1B15" w:themeColor="accent1" w:themeShade="BF"/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sid w:val="009125C7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9125C7"/>
    <w:rPr>
      <w:b/>
      <w:bCs/>
      <w:i/>
      <w:iCs/>
      <w:color w:val="auto"/>
    </w:rPr>
  </w:style>
  <w:style w:type="character" w:styleId="Subtieleverwijzing">
    <w:name w:val="Subtle Reference"/>
    <w:basedOn w:val="Standaardalinea-lettertype"/>
    <w:uiPriority w:val="31"/>
    <w:qFormat/>
    <w:rsid w:val="009125C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9125C7"/>
    <w:rPr>
      <w:b/>
      <w:bCs/>
      <w:caps w:val="0"/>
      <w:smallCaps/>
      <w:color w:val="auto"/>
      <w:spacing w:val="0"/>
      <w:u w:val="single"/>
    </w:rPr>
  </w:style>
  <w:style w:type="character" w:styleId="Titelvanboek">
    <w:name w:val="Book Title"/>
    <w:basedOn w:val="Standaardalinea-lettertype"/>
    <w:uiPriority w:val="33"/>
    <w:qFormat/>
    <w:rsid w:val="009125C7"/>
    <w:rPr>
      <w:b/>
      <w:bCs/>
      <w:caps w:val="0"/>
      <w:smallCap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9125C7"/>
    <w:pPr>
      <w:outlineLvl w:val="9"/>
    </w:pPr>
  </w:style>
  <w:style w:type="paragraph" w:styleId="Koptekst0">
    <w:name w:val="header"/>
    <w:basedOn w:val="Standaard"/>
    <w:link w:val="KoptekstChar"/>
    <w:uiPriority w:val="99"/>
    <w:unhideWhenUsed/>
    <w:rsid w:val="0062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0"/>
    <w:uiPriority w:val="99"/>
    <w:rsid w:val="006205E1"/>
  </w:style>
  <w:style w:type="paragraph" w:styleId="Voettekst0">
    <w:name w:val="footer"/>
    <w:basedOn w:val="Standaard"/>
    <w:link w:val="VoettekstChar"/>
    <w:uiPriority w:val="99"/>
    <w:unhideWhenUsed/>
    <w:rsid w:val="0062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0"/>
    <w:uiPriority w:val="99"/>
    <w:rsid w:val="006205E1"/>
  </w:style>
  <w:style w:type="paragraph" w:styleId="Inhopg2">
    <w:name w:val="toc 2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jc w:val="center"/>
    </w:pPr>
    <w:rPr>
      <w:i/>
      <w:iCs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jc w:val="center"/>
    </w:pPr>
    <w:rPr>
      <w:b/>
      <w:bCs/>
      <w:i/>
      <w:iCs/>
      <w:sz w:val="24"/>
      <w:szCs w:val="24"/>
    </w:rPr>
  </w:style>
  <w:style w:type="paragraph" w:styleId="Inhopg3">
    <w:name w:val="toc 3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210"/>
      <w:jc w:val="center"/>
    </w:pPr>
    <w:rPr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420"/>
      <w:jc w:val="center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630"/>
      <w:jc w:val="center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840"/>
      <w:jc w:val="center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1050"/>
      <w:jc w:val="center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1260"/>
      <w:jc w:val="center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1470"/>
      <w:jc w:val="center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nl.wikipedia.org/wiki/Bestand:WLANL_-_Quistnix!_-_NAI_Huis_Sonneveld_-_Telefoon_Ericsson_PTT_NORM_51.jpg" TargetMode="External"/><Relationship Id="rId24" Type="http://schemas.openxmlformats.org/officeDocument/2006/relationships/image" Target="media/image14.jpeg"/><Relationship Id="rId32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vi_\AppData\Roaming\Microsoft\Templates\Studieverslag%20met%20f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8BAAAE08EED4345B8280EDA0DB91B6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BA64E0E-25DE-41FE-936A-191C1EFBFE6B}"/>
      </w:docPartPr>
      <w:docPartBody>
        <w:p w:rsidR="004A1760" w:rsidRDefault="00E17A5F" w:rsidP="00E17A5F">
          <w:pPr>
            <w:pStyle w:val="C8BAAAE08EED4345B8280EDA0DB91B6A"/>
          </w:pPr>
          <w:r>
            <w:rPr>
              <w:caps/>
              <w:color w:val="FFFFFF" w:themeColor="background1"/>
              <w:sz w:val="18"/>
              <w:szCs w:val="18"/>
            </w:rPr>
            <w:t>[Titel van document]</w:t>
          </w:r>
        </w:p>
      </w:docPartBody>
    </w:docPart>
    <w:docPart>
      <w:docPartPr>
        <w:name w:val="398CEEE857814ED9AC2F39BD5824B2A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E302C0F-05C2-42D6-909C-B513385D71D6}"/>
      </w:docPartPr>
      <w:docPartBody>
        <w:p w:rsidR="004A1760" w:rsidRDefault="00E17A5F" w:rsidP="00E17A5F">
          <w:pPr>
            <w:pStyle w:val="398CEEE857814ED9AC2F39BD5824B2A2"/>
          </w:pPr>
          <w:r>
            <w:rPr>
              <w:caps/>
              <w:color w:val="FFFFFF" w:themeColor="background1"/>
              <w:sz w:val="18"/>
              <w:szCs w:val="18"/>
            </w:rPr>
            <w:t>[Naam van 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jstopsommings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5F"/>
    <w:rsid w:val="001C271D"/>
    <w:rsid w:val="004A1760"/>
    <w:rsid w:val="00776CF5"/>
    <w:rsid w:val="00E1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">
    <w:name w:val="kop 1"/>
    <w:basedOn w:val="Standaard"/>
    <w:next w:val="Standaard"/>
    <w:link w:val="Tekenkop1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szCs w:val="30"/>
    </w:rPr>
  </w:style>
  <w:style w:type="paragraph" w:customStyle="1" w:styleId="kop2">
    <w:name w:val="kop 2"/>
    <w:basedOn w:val="Standaard"/>
    <w:next w:val="Standaard"/>
    <w:link w:val="Tekenkop2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</w:rPr>
  </w:style>
  <w:style w:type="character" w:customStyle="1" w:styleId="Tekenkop1">
    <w:name w:val="Teken kop 1"/>
    <w:basedOn w:val="Standaardalinea-lettertype"/>
    <w:link w:val="kop1"/>
    <w:uiPriority w:val="1"/>
    <w:rPr>
      <w:rFonts w:asciiTheme="majorHAnsi" w:eastAsiaTheme="majorEastAsia" w:hAnsiTheme="majorHAnsi" w:cstheme="majorBidi"/>
      <w:color w:val="4472C4" w:themeColor="accent1"/>
      <w:sz w:val="30"/>
      <w:szCs w:val="30"/>
    </w:rPr>
  </w:style>
  <w:style w:type="character" w:customStyle="1" w:styleId="Tekenkop2">
    <w:name w:val="Teken kop 2"/>
    <w:basedOn w:val="Standaardalinea-lettertype"/>
    <w:link w:val="kop2"/>
    <w:uiPriority w:val="1"/>
    <w:rPr>
      <w:rFonts w:asciiTheme="majorHAnsi" w:eastAsiaTheme="majorEastAsia" w:hAnsiTheme="majorHAnsi" w:cstheme="majorBidi"/>
      <w:caps/>
      <w:color w:val="4472C4" w:themeColor="accent1"/>
    </w:rPr>
  </w:style>
  <w:style w:type="paragraph" w:customStyle="1" w:styleId="Lijstopsommingsteken">
    <w:name w:val="Lijstopsommingsteken"/>
    <w:basedOn w:val="Standaard"/>
    <w:uiPriority w:val="1"/>
    <w:unhideWhenUsed/>
    <w:qFormat/>
    <w:pPr>
      <w:numPr>
        <w:numId w:val="1"/>
      </w:numPr>
      <w:spacing w:before="120" w:after="200" w:line="264" w:lineRule="auto"/>
    </w:pPr>
    <w:rPr>
      <w:color w:val="44546A" w:themeColor="text2"/>
      <w:sz w:val="20"/>
      <w:szCs w:val="20"/>
    </w:rPr>
  </w:style>
  <w:style w:type="paragraph" w:customStyle="1" w:styleId="DDF0965ED2AB467F980B3CBD2BA1713B">
    <w:name w:val="DDF0965ED2AB467F980B3CBD2BA1713B"/>
  </w:style>
  <w:style w:type="paragraph" w:customStyle="1" w:styleId="C885172840D643DE825C6CA61051BD50">
    <w:name w:val="C885172840D643DE825C6CA61051BD50"/>
  </w:style>
  <w:style w:type="paragraph" w:customStyle="1" w:styleId="1ED85DA3C1D64393BBB29BA9E78D75D7">
    <w:name w:val="1ED85DA3C1D64393BBB29BA9E78D75D7"/>
  </w:style>
  <w:style w:type="paragraph" w:customStyle="1" w:styleId="7A9EF083EE0A40709421A588D8F52803">
    <w:name w:val="7A9EF083EE0A40709421A588D8F52803"/>
  </w:style>
  <w:style w:type="character" w:styleId="Tekstvantijdelijkeaanduiding">
    <w:name w:val="Placeholder Text"/>
    <w:basedOn w:val="Standaardalinea-lettertype"/>
    <w:uiPriority w:val="99"/>
    <w:semiHidden/>
    <w:rsid w:val="00E17A5F"/>
    <w:rPr>
      <w:color w:val="808080"/>
    </w:rPr>
  </w:style>
  <w:style w:type="paragraph" w:customStyle="1" w:styleId="0897D7967F884553B320E9A537272605">
    <w:name w:val="0897D7967F884553B320E9A537272605"/>
    <w:rsid w:val="00E17A5F"/>
  </w:style>
  <w:style w:type="paragraph" w:customStyle="1" w:styleId="159A7CBC8F394F32BE4D267FD1A2A397">
    <w:name w:val="159A7CBC8F394F32BE4D267FD1A2A397"/>
    <w:rsid w:val="00E17A5F"/>
  </w:style>
  <w:style w:type="paragraph" w:customStyle="1" w:styleId="B8A7EC80497341C5997057EAB26BD699">
    <w:name w:val="B8A7EC80497341C5997057EAB26BD699"/>
    <w:rsid w:val="00E17A5F"/>
  </w:style>
  <w:style w:type="paragraph" w:customStyle="1" w:styleId="5C54C6BE78114F57B1F30732E2EBFF20">
    <w:name w:val="5C54C6BE78114F57B1F30732E2EBFF20"/>
    <w:rsid w:val="00E17A5F"/>
  </w:style>
  <w:style w:type="paragraph" w:customStyle="1" w:styleId="2BB4FB787B494B08830AE867DD7104E4">
    <w:name w:val="2BB4FB787B494B08830AE867DD7104E4"/>
    <w:rsid w:val="00E17A5F"/>
  </w:style>
  <w:style w:type="paragraph" w:customStyle="1" w:styleId="C8BAAAE08EED4345B8280EDA0DB91B6A">
    <w:name w:val="C8BAAAE08EED4345B8280EDA0DB91B6A"/>
    <w:rsid w:val="00E17A5F"/>
  </w:style>
  <w:style w:type="paragraph" w:customStyle="1" w:styleId="398CEEE857814ED9AC2F39BD5824B2A2">
    <w:name w:val="398CEEE857814ED9AC2F39BD5824B2A2"/>
    <w:rsid w:val="00E17A5F"/>
  </w:style>
  <w:style w:type="paragraph" w:customStyle="1" w:styleId="1C7BB75D9FCF421E83BC245CC462ECEF">
    <w:name w:val="1C7BB75D9FCF421E83BC245CC462ECEF"/>
    <w:rsid w:val="00E17A5F"/>
  </w:style>
  <w:style w:type="paragraph" w:customStyle="1" w:styleId="6B8EA0F953C34B8ABDAA86B506DD7ECE">
    <w:name w:val="6B8EA0F953C34B8ABDAA86B506DD7ECE"/>
    <w:rsid w:val="00E17A5F"/>
  </w:style>
  <w:style w:type="paragraph" w:customStyle="1" w:styleId="960E77AE32864F39A19160EC1514C740">
    <w:name w:val="960E77AE32864F39A19160EC1514C740"/>
    <w:rsid w:val="00E17A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2018-05-16T00:00:00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DD2833-3D95-4594-AAF5-16B8945EC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694CA9-D0CA-4477-A455-D4318137E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Studieverslag met foto.dotx</Template>
  <TotalTime>110</TotalTime>
  <Pages>8</Pages>
  <Words>158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Ompa telefoons</dc:title>
  <dc:subject>Project 6</dc:subject>
  <dc:creator>Team Bambi</dc:creator>
  <cp:keywords>PICT4V1A</cp:keywords>
  <cp:lastModifiedBy>Zandbergen, Levi</cp:lastModifiedBy>
  <cp:revision>48</cp:revision>
  <dcterms:created xsi:type="dcterms:W3CDTF">2018-05-16T07:12:00Z</dcterms:created>
  <dcterms:modified xsi:type="dcterms:W3CDTF">2018-05-17T09:04:00Z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TC028923599991</vt:lpwstr>
  </property>
</Properties>
</file>